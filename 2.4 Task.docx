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103961365"/>
        <w:docPartObj>
          <w:docPartGallery w:val="Cover Pages"/>
          <w:docPartUnique/>
        </w:docPartObj>
      </w:sdtPr>
      <w:sdtContent>
        <w:p w14:paraId="746CC612" w14:textId="47C3370D" w:rsidR="00123D36" w:rsidRDefault="00123D36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1" allowOverlap="1" wp14:anchorId="0BF7A22B" wp14:editId="7EBE7D83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333488" cy="9601200"/>
                    <wp:effectExtent l="0" t="0" r="0" b="0"/>
                    <wp:wrapNone/>
                    <wp:docPr id="471" name="Group 471" title="Cover page feather background with text block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33488" cy="9601200"/>
                              <a:chOff x="0" y="0"/>
                              <a:chExt cx="7333488" cy="9601200"/>
                            </a:xfrm>
                          </wpg:grpSpPr>
                          <wpg:grpSp>
                            <wpg:cNvPr id="472" name="Group 472"/>
                            <wpg:cNvGrpSpPr/>
                            <wpg:grpSpPr>
                              <a:xfrm>
                                <a:off x="0" y="0"/>
                                <a:ext cx="7333488" cy="9601200"/>
                                <a:chOff x="0" y="0"/>
                                <a:chExt cx="7332980" cy="960120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473" name="Picture 473"/>
                                <pic:cNvPicPr>
                                  <a:picLocks noChangeAspect="1"/>
                                </pic:cNvPicPr>
                              </pic:nvPicPr>
                              <pic:blipFill rotWithShape="1">
                                <a:blip r:embed="rId8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23558" t="24994" r="24680" b="20228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7332980" cy="960120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  <wpg:grpSp>
                              <wpg:cNvPr id="474" name="Group 8" title="Text Container Shape"/>
                              <wpg:cNvGrpSpPr/>
                              <wpg:grpSpPr>
                                <a:xfrm>
                                  <a:off x="2457450" y="3124200"/>
                                  <a:ext cx="4875213" cy="5922963"/>
                                  <a:chOff x="0" y="0"/>
                                  <a:chExt cx="4875213" cy="5922963"/>
                                </a:xfrm>
                              </wpg:grpSpPr>
                              <wps:wsp>
                                <wps:cNvPr id="475" name="Freeform 475"/>
                                <wps:cNvSpPr/>
                                <wps:spPr bwMode="auto">
                                  <a:xfrm>
                                    <a:off x="0" y="0"/>
                                    <a:ext cx="4875213" cy="5922963"/>
                                  </a:xfrm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0" t="0" r="r" b="b"/>
                                    <a:pathLst>
                                      <a:path w="3071" h="3731">
                                        <a:moveTo>
                                          <a:pt x="199" y="0"/>
                                        </a:moveTo>
                                        <a:lnTo>
                                          <a:pt x="3071" y="0"/>
                                        </a:lnTo>
                                        <a:lnTo>
                                          <a:pt x="3071" y="3731"/>
                                        </a:lnTo>
                                        <a:lnTo>
                                          <a:pt x="199" y="3731"/>
                                        </a:lnTo>
                                        <a:lnTo>
                                          <a:pt x="164" y="3728"/>
                                        </a:lnTo>
                                        <a:lnTo>
                                          <a:pt x="130" y="3719"/>
                                        </a:lnTo>
                                        <a:lnTo>
                                          <a:pt x="98" y="3704"/>
                                        </a:lnTo>
                                        <a:lnTo>
                                          <a:pt x="71" y="3683"/>
                                        </a:lnTo>
                                        <a:lnTo>
                                          <a:pt x="46" y="3660"/>
                                        </a:lnTo>
                                        <a:lnTo>
                                          <a:pt x="27" y="3631"/>
                                        </a:lnTo>
                                        <a:lnTo>
                                          <a:pt x="12" y="3601"/>
                                        </a:lnTo>
                                        <a:lnTo>
                                          <a:pt x="3" y="3567"/>
                                        </a:lnTo>
                                        <a:lnTo>
                                          <a:pt x="0" y="3531"/>
                                        </a:lnTo>
                                        <a:lnTo>
                                          <a:pt x="0" y="199"/>
                                        </a:lnTo>
                                        <a:lnTo>
                                          <a:pt x="3" y="164"/>
                                        </a:lnTo>
                                        <a:lnTo>
                                          <a:pt x="12" y="130"/>
                                        </a:lnTo>
                                        <a:lnTo>
                                          <a:pt x="27" y="98"/>
                                        </a:lnTo>
                                        <a:lnTo>
                                          <a:pt x="46" y="71"/>
                                        </a:lnTo>
                                        <a:lnTo>
                                          <a:pt x="71" y="46"/>
                                        </a:lnTo>
                                        <a:lnTo>
                                          <a:pt x="98" y="27"/>
                                        </a:lnTo>
                                        <a:lnTo>
                                          <a:pt x="130" y="12"/>
                                        </a:lnTo>
                                        <a:lnTo>
                                          <a:pt x="164" y="2"/>
                                        </a:lnTo>
                                        <a:lnTo>
                                          <a:pt x="199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accent1">
                                      <a:lumMod val="75000"/>
                                    </a:schemeClr>
                                  </a:solidFill>
                                  <a:ln w="0">
                                    <a:noFill/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/>
                              </wps:wsp>
                              <wps:wsp>
                                <wps:cNvPr id="476" name="Freeform 476"/>
                                <wps:cNvSpPr/>
                                <wps:spPr bwMode="auto">
                                  <a:xfrm>
                                    <a:off x="185169" y="194204"/>
                                    <a:ext cx="4686300" cy="5543550"/>
                                  </a:xfrm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0" t="0" r="r" b="b"/>
                                    <a:pathLst>
                                      <a:path w="2952" h="3492">
                                        <a:moveTo>
                                          <a:pt x="79" y="0"/>
                                        </a:moveTo>
                                        <a:lnTo>
                                          <a:pt x="2952" y="0"/>
                                        </a:lnTo>
                                        <a:lnTo>
                                          <a:pt x="2952" y="25"/>
                                        </a:lnTo>
                                        <a:lnTo>
                                          <a:pt x="79" y="25"/>
                                        </a:lnTo>
                                        <a:lnTo>
                                          <a:pt x="62" y="27"/>
                                        </a:lnTo>
                                        <a:lnTo>
                                          <a:pt x="48" y="35"/>
                                        </a:lnTo>
                                        <a:lnTo>
                                          <a:pt x="35" y="47"/>
                                        </a:lnTo>
                                        <a:lnTo>
                                          <a:pt x="26" y="63"/>
                                        </a:lnTo>
                                        <a:lnTo>
                                          <a:pt x="24" y="80"/>
                                        </a:lnTo>
                                        <a:lnTo>
                                          <a:pt x="24" y="3411"/>
                                        </a:lnTo>
                                        <a:lnTo>
                                          <a:pt x="26" y="3429"/>
                                        </a:lnTo>
                                        <a:lnTo>
                                          <a:pt x="35" y="3444"/>
                                        </a:lnTo>
                                        <a:lnTo>
                                          <a:pt x="48" y="3457"/>
                                        </a:lnTo>
                                        <a:lnTo>
                                          <a:pt x="62" y="3466"/>
                                        </a:lnTo>
                                        <a:lnTo>
                                          <a:pt x="79" y="3468"/>
                                        </a:lnTo>
                                        <a:lnTo>
                                          <a:pt x="2951" y="3468"/>
                                        </a:lnTo>
                                        <a:lnTo>
                                          <a:pt x="2951" y="3492"/>
                                        </a:lnTo>
                                        <a:lnTo>
                                          <a:pt x="79" y="3492"/>
                                        </a:lnTo>
                                        <a:lnTo>
                                          <a:pt x="59" y="3489"/>
                                        </a:lnTo>
                                        <a:lnTo>
                                          <a:pt x="40" y="3481"/>
                                        </a:lnTo>
                                        <a:lnTo>
                                          <a:pt x="23" y="3469"/>
                                        </a:lnTo>
                                        <a:lnTo>
                                          <a:pt x="11" y="3452"/>
                                        </a:lnTo>
                                        <a:lnTo>
                                          <a:pt x="3" y="3433"/>
                                        </a:lnTo>
                                        <a:lnTo>
                                          <a:pt x="0" y="3411"/>
                                        </a:lnTo>
                                        <a:lnTo>
                                          <a:pt x="0" y="80"/>
                                        </a:lnTo>
                                        <a:lnTo>
                                          <a:pt x="3" y="60"/>
                                        </a:lnTo>
                                        <a:lnTo>
                                          <a:pt x="11" y="41"/>
                                        </a:lnTo>
                                        <a:lnTo>
                                          <a:pt x="23" y="24"/>
                                        </a:lnTo>
                                        <a:lnTo>
                                          <a:pt x="40" y="11"/>
                                        </a:lnTo>
                                        <a:lnTo>
                                          <a:pt x="59" y="4"/>
                                        </a:lnTo>
                                        <a:lnTo>
                                          <a:pt x="79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bg2"/>
                                  </a:solidFill>
                                  <a:ln w="0">
                                    <a:noFill/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/>
                              </wps:wsp>
                              <wps:wsp>
                                <wps:cNvPr id="477" name="Straight Connector 477"/>
                                <wps:cNvCnPr/>
                                <wps:spPr>
                                  <a:xfrm>
                                    <a:off x="693099" y="4161311"/>
                                    <a:ext cx="3701031" cy="0"/>
                                  </a:xfrm>
                                  <a:prstGeom prst="line">
                                    <a:avLst/>
                                  </a:prstGeom>
                                  <a:ln w="38100">
                                    <a:solidFill>
                                      <a:schemeClr val="bg2"/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</wpg:grpSp>
                          <wps:wsp>
                            <wps:cNvPr id="478" name="Text Box 478" title="Title and subtitle"/>
                            <wps:cNvSpPr txBox="1"/>
                            <wps:spPr>
                              <a:xfrm>
                                <a:off x="3095625" y="3695700"/>
                                <a:ext cx="3900170" cy="355282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hAnsiTheme="majorHAnsi"/>
                                      <w:color w:val="FDF9F7" w:themeColor="background2"/>
                                      <w:sz w:val="78"/>
                                      <w:szCs w:val="78"/>
                                    </w:rPr>
                                    <w:alias w:val="Title"/>
                                    <w:tag w:val=""/>
                                    <w:id w:val="-1085453888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15:appearance w15:val="hidden"/>
                                    <w:text/>
                                  </w:sdtPr>
                                  <w:sdtContent>
                                    <w:p w14:paraId="5795E2B4" w14:textId="2D6358F3" w:rsidR="00123D36" w:rsidRDefault="00123D36">
                                      <w:pPr>
                                        <w:pStyle w:val="NoSpacing"/>
                                        <w:spacing w:after="240" w:line="264" w:lineRule="auto"/>
                                        <w:rPr>
                                          <w:rFonts w:asciiTheme="majorHAnsi" w:hAnsiTheme="majorHAnsi"/>
                                          <w:color w:val="FDF9F7" w:themeColor="background2"/>
                                          <w:sz w:val="78"/>
                                          <w:szCs w:val="78"/>
                                        </w:rPr>
                                      </w:pPr>
                                      <w:r>
                                        <w:rPr>
                                          <w:rFonts w:asciiTheme="majorHAnsi" w:hAnsiTheme="majorHAnsi"/>
                                          <w:color w:val="FDF9F7" w:themeColor="background2"/>
                                          <w:sz w:val="78"/>
                                          <w:szCs w:val="78"/>
                                        </w:rPr>
                                        <w:t>User Testing</w:t>
                                      </w:r>
                                    </w:p>
                                  </w:sdtContent>
                                </w:sdt>
                                <w:bookmarkStart w:id="0" w:name="_GoBack" w:displacedByCustomXml="next"/>
                                <w:sdt>
                                  <w:sdtPr>
                                    <w:rPr>
                                      <w:color w:val="FDF9F7" w:themeColor="background2"/>
                                      <w:spacing w:val="20"/>
                                      <w:sz w:val="40"/>
                                      <w:szCs w:val="40"/>
                                    </w:rPr>
                                    <w:alias w:val="Subtitle"/>
                                    <w:tag w:val=""/>
                                    <w:id w:val="-1643572574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15:appearance w15:val="hidden"/>
                                    <w:text/>
                                  </w:sdtPr>
                                  <w:sdtContent>
                                    <w:p w14:paraId="2C270402" w14:textId="47B0F792" w:rsidR="00123D36" w:rsidRDefault="00123D36">
                                      <w:pPr>
                                        <w:pStyle w:val="NoSpacing"/>
                                        <w:spacing w:line="264" w:lineRule="auto"/>
                                        <w:rPr>
                                          <w:color w:val="FDF9F7" w:themeColor="background2"/>
                                          <w:spacing w:val="20"/>
                                          <w:sz w:val="40"/>
                                          <w:szCs w:val="40"/>
                                        </w:rPr>
                                      </w:pPr>
                                      <w:r>
                                        <w:rPr>
                                          <w:color w:val="FDF9F7" w:themeColor="background2"/>
                                          <w:spacing w:val="20"/>
                                          <w:sz w:val="40"/>
                                          <w:szCs w:val="40"/>
                                        </w:rPr>
                                        <w:t>Celia Diller</w:t>
                                      </w:r>
                                    </w:p>
                                  </w:sdtContent>
                                </w:sdt>
                                <w:bookmarkEnd w:id="0" w:displacedByCustomXml="prev"/>
                              </w:txbxContent>
                            </wps:txbx>
                            <wps:bodyPr rot="0" spcFirstLastPara="0" vertOverflow="overflow" horzOverflow="overflow" vert="horz" wrap="square" lIns="45720" tIns="45720" rIns="4572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79" name="Text Box 479" title="Title and subtitle"/>
                            <wps:cNvSpPr txBox="1"/>
                            <wps:spPr>
                              <a:xfrm>
                                <a:off x="3095411" y="7305675"/>
                                <a:ext cx="3904488" cy="120448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color w:val="FDF9F7" w:themeColor="background2"/>
                                      <w:spacing w:val="20"/>
                                      <w:sz w:val="36"/>
                                      <w:szCs w:val="36"/>
                                    </w:rPr>
                                    <w:alias w:val="Author"/>
                                    <w:tag w:val=""/>
                                    <w:id w:val="-666478828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15:appearance w15:val="hidden"/>
                                    <w:text/>
                                  </w:sdtPr>
                                  <w:sdtContent>
                                    <w:p w14:paraId="572C1DF5" w14:textId="37690B20" w:rsidR="00123D36" w:rsidRDefault="00123D36">
                                      <w:pPr>
                                        <w:pStyle w:val="NoSpacing"/>
                                        <w:spacing w:after="180"/>
                                        <w:rPr>
                                          <w:color w:val="FDF9F7" w:themeColor="background2"/>
                                          <w:spacing w:val="20"/>
                                          <w:sz w:val="36"/>
                                          <w:szCs w:val="36"/>
                                        </w:rPr>
                                      </w:pPr>
                                      <w:r>
                                        <w:rPr>
                                          <w:color w:val="FDF9F7" w:themeColor="background2"/>
                                          <w:spacing w:val="20"/>
                                          <w:sz w:val="36"/>
                                          <w:szCs w:val="36"/>
                                        </w:rPr>
                                        <w:t>Portfolio Website</w:t>
                                      </w:r>
                                    </w:p>
                                  </w:sdtContent>
                                </w:sdt>
                                <w:p w14:paraId="52863378" w14:textId="0EDD4255" w:rsidR="00123D36" w:rsidRDefault="00123D36">
                                  <w:pPr>
                                    <w:pStyle w:val="NoSpacing"/>
                                    <w:rPr>
                                      <w:color w:val="FDF9F7" w:themeColor="background2"/>
                                      <w:spacing w:val="20"/>
                                      <w:sz w:val="36"/>
                                      <w:szCs w:val="36"/>
                                    </w:rPr>
                                  </w:pPr>
                                  <w:sdt>
                                    <w:sdtPr>
                                      <w:rPr>
                                        <w:color w:val="FDF9F7" w:themeColor="background2"/>
                                        <w:spacing w:val="20"/>
                                        <w:sz w:val="36"/>
                                        <w:szCs w:val="36"/>
                                      </w:rPr>
                                      <w:alias w:val="Company"/>
                                      <w:tag w:val=""/>
                                      <w:id w:val="-542133854"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15:appearance w15:val="hidden"/>
                                      <w:text/>
                                    </w:sdtPr>
                                    <w:sdtContent/>
                                  </w:sdt>
                                  <w:r>
                                    <w:rPr>
                                      <w:color w:val="FDF9F7" w:themeColor="background2"/>
                                      <w:spacing w:val="20"/>
                                      <w:sz w:val="36"/>
                                      <w:szCs w:val="36"/>
                                    </w:rPr>
                                    <w:t>December 2021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137160" rIns="91440" bIns="13716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0</wp14:pctWidth>
                    </wp14:sizeRelH>
                  </wp:anchor>
                </w:drawing>
              </mc:Choice>
              <mc:Fallback>
                <w:pict>
                  <v:group w14:anchorId="0BF7A22B" id="Group 471" o:spid="_x0000_s1026" alt="Title: Cover page feather background with text block" style="position:absolute;margin-left:0;margin-top:0;width:577.45pt;height:756pt;z-index:251659264;mso-position-horizontal:center;mso-position-horizontal-relative:page;mso-position-vertical:center;mso-position-vertical-relative:page;mso-width-relative:margin" coordsize="73334,96012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">
                    <v:group id="Group 472" o:spid="_x0000_s1027" style="position:absolute;width:73334;height:96012" coordsize="73329,9601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&#13;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473" o:spid="_x0000_s1028" type="#_x0000_t75" style="position:absolute;width:73329;height:96012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">
                        <v:imagedata r:id="rId9" o:title="" croptop="16380f" cropbottom="13257f" cropleft="15439f" cropright="16174f"/>
                      </v:shape>
                      <v:group id="Group 8" o:spid="_x0000_s1029" style="position:absolute;left:24574;top:31242;width:48752;height:59229" coordsize="48752,5922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">
                        <v:shape id="Freeform 475" o:spid="_x0000_s1030" style="position:absolute;width:48752;height:59229;visibility:visible;mso-wrap-style:square;v-text-anchor:top" coordsize="3071,373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" path="m199,l3071,r,3731l199,3731r-35,-3l130,3719,98,3704,71,3683,46,3660,27,3631,12,3601,3,3567,,3531,,199,3,164r9,-34l27,98,46,71,71,46,98,27,130,12,164,2,199,xe" fillcolor="#005494 [2404]" stroked="f" strokeweight="0">
                          <v:path arrowok="t"/>
                        </v:shape>
                        <v:shape id="Freeform 476" o:spid="_x0000_s1031" style="position:absolute;left:1851;top:1942;width:46863;height:55435;visibility:visible;mso-wrap-style:square;v-text-anchor:top" coordsize="2952,349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" path="m79,l2952,r,25l79,25,62,27,48,35,35,47,26,63,24,80r,3331l26,3429r9,15l48,3457r14,9l79,3468r2872,l2951,3492r-2872,l59,3489r-19,-8l23,3469,11,3452,3,3433,,3411,,80,3,60,11,41,23,24,40,11,59,4,79,xe" fillcolor="#fdf9f7 [3214]" stroked="f" strokeweight="0">
                          <v:path arrowok="t"/>
                        </v:shape>
                        <v:line id="Straight Connector 477" o:spid="_x0000_s1032" style="position:absolute;visibility:visible;mso-wrap-style:square" from="6930,41613" to="43941,41613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" strokecolor="#fdf9f7 [3214]" strokeweight="3pt">
                          <v:stroke joinstyle="miter"/>
                        </v:line>
                      </v:group>
                    </v:group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478" o:spid="_x0000_s1033" type="#_x0000_t202" style="position:absolute;left:30956;top:36957;width:39001;height:3552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" filled="f" stroked="f" strokeweight=".5pt">
                      <v:textbox inset="3.6pt,,3.6pt">
                        <w:txbxContent>
                          <w:sdt>
                            <w:sdtPr>
                              <w:rPr>
                                <w:rFonts w:asciiTheme="majorHAnsi" w:hAnsiTheme="majorHAnsi"/>
                                <w:color w:val="FDF9F7" w:themeColor="background2"/>
                                <w:sz w:val="78"/>
                                <w:szCs w:val="78"/>
                              </w:rPr>
                              <w:alias w:val="Title"/>
                              <w:tag w:val=""/>
                              <w:id w:val="-1085453888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15:appearance w15:val="hidden"/>
                              <w:text/>
                            </w:sdtPr>
                            <w:sdtContent>
                              <w:p w14:paraId="5795E2B4" w14:textId="2D6358F3" w:rsidR="00123D36" w:rsidRDefault="00123D36">
                                <w:pPr>
                                  <w:pStyle w:val="NoSpacing"/>
                                  <w:spacing w:after="240" w:line="264" w:lineRule="auto"/>
                                  <w:rPr>
                                    <w:rFonts w:asciiTheme="majorHAnsi" w:hAnsiTheme="majorHAnsi"/>
                                    <w:color w:val="FDF9F7" w:themeColor="background2"/>
                                    <w:sz w:val="78"/>
                                    <w:szCs w:val="78"/>
                                  </w:rPr>
                                </w:pPr>
                                <w:r>
                                  <w:rPr>
                                    <w:rFonts w:asciiTheme="majorHAnsi" w:hAnsiTheme="majorHAnsi"/>
                                    <w:color w:val="FDF9F7" w:themeColor="background2"/>
                                    <w:sz w:val="78"/>
                                    <w:szCs w:val="78"/>
                                  </w:rPr>
                                  <w:t>User Testing</w:t>
                                </w:r>
                              </w:p>
                            </w:sdtContent>
                          </w:sdt>
                          <w:bookmarkStart w:id="1" w:name="_GoBack" w:displacedByCustomXml="next"/>
                          <w:sdt>
                            <w:sdtPr>
                              <w:rPr>
                                <w:color w:val="FDF9F7" w:themeColor="background2"/>
                                <w:spacing w:val="20"/>
                                <w:sz w:val="40"/>
                                <w:szCs w:val="40"/>
                              </w:rPr>
                              <w:alias w:val="Subtitle"/>
                              <w:tag w:val=""/>
                              <w:id w:val="-1643572574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15:appearance w15:val="hidden"/>
                              <w:text/>
                            </w:sdtPr>
                            <w:sdtContent>
                              <w:p w14:paraId="2C270402" w14:textId="47B0F792" w:rsidR="00123D36" w:rsidRDefault="00123D36">
                                <w:pPr>
                                  <w:pStyle w:val="NoSpacing"/>
                                  <w:spacing w:line="264" w:lineRule="auto"/>
                                  <w:rPr>
                                    <w:color w:val="FDF9F7" w:themeColor="background2"/>
                                    <w:spacing w:val="20"/>
                                    <w:sz w:val="40"/>
                                    <w:szCs w:val="40"/>
                                  </w:rPr>
                                </w:pPr>
                                <w:r>
                                  <w:rPr>
                                    <w:color w:val="FDF9F7" w:themeColor="background2"/>
                                    <w:spacing w:val="20"/>
                                    <w:sz w:val="40"/>
                                    <w:szCs w:val="40"/>
                                  </w:rPr>
                                  <w:t>Celia Diller</w:t>
                                </w:r>
                              </w:p>
                            </w:sdtContent>
                          </w:sdt>
                          <w:bookmarkEnd w:id="1" w:displacedByCustomXml="prev"/>
                        </w:txbxContent>
                      </v:textbox>
                    </v:shape>
                    <v:shape id="Text Box 479" o:spid="_x0000_s1034" type="#_x0000_t202" style="position:absolute;left:30954;top:73056;width:39044;height:12045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" filled="f" stroked="f" strokeweight=".5pt">
                      <v:textbox inset=",10.8pt,,10.8pt">
                        <w:txbxContent>
                          <w:sdt>
                            <w:sdtPr>
                              <w:rPr>
                                <w:color w:val="FDF9F7" w:themeColor="background2"/>
                                <w:spacing w:val="20"/>
                                <w:sz w:val="36"/>
                                <w:szCs w:val="36"/>
                              </w:rPr>
                              <w:alias w:val="Author"/>
                              <w:tag w:val=""/>
                              <w:id w:val="-666478828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15:appearance w15:val="hidden"/>
                              <w:text/>
                            </w:sdtPr>
                            <w:sdtContent>
                              <w:p w14:paraId="572C1DF5" w14:textId="37690B20" w:rsidR="00123D36" w:rsidRDefault="00123D36">
                                <w:pPr>
                                  <w:pStyle w:val="NoSpacing"/>
                                  <w:spacing w:after="180"/>
                                  <w:rPr>
                                    <w:color w:val="FDF9F7" w:themeColor="background2"/>
                                    <w:spacing w:val="20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color w:val="FDF9F7" w:themeColor="background2"/>
                                    <w:spacing w:val="20"/>
                                    <w:sz w:val="36"/>
                                    <w:szCs w:val="36"/>
                                  </w:rPr>
                                  <w:t>Portfolio Website</w:t>
                                </w:r>
                              </w:p>
                            </w:sdtContent>
                          </w:sdt>
                          <w:p w14:paraId="52863378" w14:textId="0EDD4255" w:rsidR="00123D36" w:rsidRDefault="00123D36">
                            <w:pPr>
                              <w:pStyle w:val="NoSpacing"/>
                              <w:rPr>
                                <w:color w:val="FDF9F7" w:themeColor="background2"/>
                                <w:spacing w:val="20"/>
                                <w:sz w:val="36"/>
                                <w:szCs w:val="36"/>
                              </w:rPr>
                            </w:pPr>
                            <w:sdt>
                              <w:sdtPr>
                                <w:rPr>
                                  <w:color w:val="FDF9F7" w:themeColor="background2"/>
                                  <w:spacing w:val="20"/>
                                  <w:sz w:val="36"/>
                                  <w:szCs w:val="36"/>
                                </w:rPr>
                                <w:alias w:val="Company"/>
                                <w:tag w:val=""/>
                                <w:id w:val="-542133854"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15:appearance w15:val="hidden"/>
                                <w:text/>
                              </w:sdtPr>
                              <w:sdtContent/>
                            </w:sdt>
                            <w:r>
                              <w:rPr>
                                <w:color w:val="FDF9F7" w:themeColor="background2"/>
                                <w:spacing w:val="20"/>
                                <w:sz w:val="36"/>
                                <w:szCs w:val="36"/>
                              </w:rPr>
                              <w:t>December 2021</w:t>
                            </w:r>
                          </w:p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14:paraId="4D87A432" w14:textId="01377654" w:rsidR="00123D36" w:rsidRDefault="00123D36">
          <w:pPr>
            <w:rPr>
              <w:rFonts w:asciiTheme="majorHAnsi" w:eastAsiaTheme="majorEastAsia" w:hAnsiTheme="majorHAnsi" w:cstheme="majorBidi"/>
              <w:caps/>
              <w:color w:val="0072C6" w:themeColor="accent1"/>
              <w:spacing w:val="14"/>
              <w:sz w:val="64"/>
              <w:szCs w:val="32"/>
            </w:rPr>
          </w:pPr>
          <w:r>
            <w:br w:type="page"/>
          </w:r>
        </w:p>
      </w:sdtContent>
    </w:sdt>
    <w:p w14:paraId="0064FD4A" w14:textId="5A713DAC" w:rsidR="0076135D" w:rsidRDefault="00123D36" w:rsidP="00123D36">
      <w:pPr>
        <w:pStyle w:val="Heading1"/>
      </w:pPr>
      <w:r>
        <w:lastRenderedPageBreak/>
        <w:t>User testing guidelines</w:t>
      </w:r>
    </w:p>
    <w:p w14:paraId="45F03689" w14:textId="0DE143C4" w:rsidR="00CE0F9A" w:rsidRPr="00CE0F9A" w:rsidRDefault="00123D36" w:rsidP="00CE0F9A">
      <w:pPr>
        <w:pStyle w:val="Heading2"/>
      </w:pPr>
      <w:r>
        <w:t>target criteria</w:t>
      </w:r>
    </w:p>
    <w:p w14:paraId="650677A7" w14:textId="2D36B661" w:rsidR="0052074D" w:rsidRDefault="0052074D" w:rsidP="00CE0F9A">
      <w:pPr>
        <w:spacing w:line="276" w:lineRule="auto"/>
      </w:pPr>
      <w:r>
        <w:t>Demographics: ages 18+</w:t>
      </w:r>
    </w:p>
    <w:p w14:paraId="01E2D58C" w14:textId="099771A7" w:rsidR="0052074D" w:rsidRDefault="0052074D" w:rsidP="00CE0F9A">
      <w:pPr>
        <w:spacing w:line="276" w:lineRule="auto"/>
      </w:pPr>
      <w:r>
        <w:t>Professions: Hiring managers, Employers, Designers, and educators.</w:t>
      </w:r>
    </w:p>
    <w:p w14:paraId="6E50C374" w14:textId="15F1638A" w:rsidR="0052074D" w:rsidRDefault="0052074D" w:rsidP="00CE0F9A">
      <w:pPr>
        <w:spacing w:line="276" w:lineRule="auto"/>
      </w:pPr>
      <w:r>
        <w:t>Skills: average to extensive.</w:t>
      </w:r>
    </w:p>
    <w:p w14:paraId="6884547C" w14:textId="77777777" w:rsidR="00CE0F9A" w:rsidRPr="0052074D" w:rsidRDefault="00CE0F9A" w:rsidP="00CE0F9A">
      <w:pPr>
        <w:spacing w:line="240" w:lineRule="auto"/>
      </w:pPr>
    </w:p>
    <w:p w14:paraId="16D54AB4" w14:textId="0F9F977D" w:rsidR="00CE0F9A" w:rsidRPr="00CE0F9A" w:rsidRDefault="00123D36" w:rsidP="00CE0F9A">
      <w:pPr>
        <w:pStyle w:val="Heading2"/>
        <w:spacing w:after="100" w:afterAutospacing="1"/>
      </w:pPr>
      <w:r>
        <w:t>User goals</w:t>
      </w:r>
    </w:p>
    <w:p w14:paraId="7CDE09E1" w14:textId="5D7BB8B3" w:rsidR="00123D36" w:rsidRDefault="00123D36" w:rsidP="00CE0F9A">
      <w:pPr>
        <w:spacing w:line="276" w:lineRule="auto"/>
      </w:pPr>
      <w:r>
        <w:t>1.</w:t>
      </w:r>
      <w:r w:rsidR="002E0A3B">
        <w:t xml:space="preserve"> View 4 different projects and see the growth of my design progress throughout this course.</w:t>
      </w:r>
    </w:p>
    <w:p w14:paraId="2AA8BA8F" w14:textId="207B73F1" w:rsidR="00123D36" w:rsidRDefault="00123D36" w:rsidP="00CE0F9A">
      <w:pPr>
        <w:spacing w:line="276" w:lineRule="auto"/>
      </w:pPr>
      <w:r>
        <w:t>2.</w:t>
      </w:r>
      <w:r w:rsidR="002E0A3B">
        <w:t xml:space="preserve"> </w:t>
      </w:r>
      <w:r w:rsidR="00C8500E">
        <w:t>Learn about my life and view my previous experiences.</w:t>
      </w:r>
    </w:p>
    <w:p w14:paraId="528BBDF2" w14:textId="78833D72" w:rsidR="00123D36" w:rsidRDefault="00123D36" w:rsidP="00CE0F9A">
      <w:pPr>
        <w:spacing w:line="276" w:lineRule="auto"/>
      </w:pPr>
      <w:r>
        <w:t>3.</w:t>
      </w:r>
      <w:r w:rsidR="00C8500E">
        <w:t xml:space="preserve"> Be able to contact me off my LinkedIn.</w:t>
      </w:r>
    </w:p>
    <w:p w14:paraId="5DD9309A" w14:textId="77777777" w:rsidR="00CE0F9A" w:rsidRDefault="00CE0F9A" w:rsidP="00CE0F9A">
      <w:pPr>
        <w:spacing w:line="240" w:lineRule="auto"/>
      </w:pPr>
    </w:p>
    <w:p w14:paraId="44008C21" w14:textId="6C083B65" w:rsidR="00123D36" w:rsidRDefault="00B27A75" w:rsidP="00123D36">
      <w:pPr>
        <w:pStyle w:val="Heading2"/>
      </w:pPr>
      <w:r>
        <w:t>Welcome!</w:t>
      </w:r>
    </w:p>
    <w:p w14:paraId="4970446A" w14:textId="56C8C3E1" w:rsidR="00CE0F9A" w:rsidRDefault="00B27A75" w:rsidP="00CE0F9A">
      <w:pPr>
        <w:spacing w:line="480" w:lineRule="auto"/>
      </w:pPr>
      <w:r>
        <w:t>Hey everyone! My name is Celia Diller, and I am just about finishing my Career Foundry UI Design courses! I am here to help you navigate this user testing and wanted to give you guys a run-down of how this will work.</w:t>
      </w:r>
      <w:r w:rsidR="00CE0F9A">
        <w:t xml:space="preserve"> First, I will be asking you some background questions to help me determine my demographic I reach and then we will walk through all the tasks together. Please be honest with your feedback</w:t>
      </w:r>
      <w:r w:rsidR="004242E8">
        <w:t>.</w:t>
      </w:r>
    </w:p>
    <w:p w14:paraId="77C76E5F" w14:textId="77777777" w:rsidR="00CE0F9A" w:rsidRDefault="00CE0F9A" w:rsidP="00CE0F9A">
      <w:pPr>
        <w:spacing w:line="480" w:lineRule="auto"/>
      </w:pPr>
    </w:p>
    <w:p w14:paraId="59C25F72" w14:textId="702A7D40" w:rsidR="002E0A3B" w:rsidRDefault="002E0A3B" w:rsidP="002E0A3B">
      <w:pPr>
        <w:pStyle w:val="Heading2"/>
      </w:pPr>
      <w:r>
        <w:lastRenderedPageBreak/>
        <w:t>user questions</w:t>
      </w:r>
    </w:p>
    <w:p w14:paraId="77AFBA51" w14:textId="04F67CF9" w:rsidR="002E0A3B" w:rsidRDefault="002E0A3B" w:rsidP="002E0A3B">
      <w:r>
        <w:t>1. What is your age?</w:t>
      </w:r>
    </w:p>
    <w:p w14:paraId="0D8709F5" w14:textId="6A4F59C0" w:rsidR="002E0A3B" w:rsidRDefault="002E0A3B" w:rsidP="002E0A3B">
      <w:r>
        <w:t>2. Tell me about your daily involvement in use of devices or programs.</w:t>
      </w:r>
    </w:p>
    <w:p w14:paraId="0DC401D1" w14:textId="668FFDE6" w:rsidR="002E0A3B" w:rsidRDefault="002E0A3B" w:rsidP="002E0A3B">
      <w:r>
        <w:t>3. Have you ever been involved in hiring decisions for you profession?</w:t>
      </w:r>
    </w:p>
    <w:p w14:paraId="56C793C6" w14:textId="7FFAE4F0" w:rsidR="002E0A3B" w:rsidRDefault="002E0A3B" w:rsidP="002E0A3B">
      <w:r>
        <w:t>4. How extensive is your knowledge of UI/UX Design?</w:t>
      </w:r>
    </w:p>
    <w:p w14:paraId="572DCC37" w14:textId="77777777" w:rsidR="004242E8" w:rsidRPr="002E0A3B" w:rsidRDefault="004242E8" w:rsidP="002E0A3B"/>
    <w:p w14:paraId="56D40D58" w14:textId="3CB188E6" w:rsidR="002E0A3B" w:rsidRDefault="002E0A3B" w:rsidP="002E0A3B">
      <w:pPr>
        <w:pStyle w:val="Heading2"/>
      </w:pPr>
      <w:r>
        <w:t>Sce</w:t>
      </w:r>
      <w:r w:rsidR="00CD2343">
        <w:t>na</w:t>
      </w:r>
      <w:r>
        <w:t>rios</w:t>
      </w:r>
    </w:p>
    <w:p w14:paraId="089A5EEF" w14:textId="56B2AD9D" w:rsidR="004242E8" w:rsidRDefault="004242E8" w:rsidP="004242E8">
      <w:r>
        <w:t>1. You are on the home page. Navigate to see all 4 Projects and comment on the design layout.</w:t>
      </w:r>
    </w:p>
    <w:p w14:paraId="084BA73A" w14:textId="5F835F12" w:rsidR="004242E8" w:rsidRDefault="004242E8" w:rsidP="004242E8">
      <w:r>
        <w:t>2. Navigate to the About Page and read all the information. How do you find the overview of my about page?</w:t>
      </w:r>
    </w:p>
    <w:p w14:paraId="4DE31C0A" w14:textId="065DF8B8" w:rsidR="004D4474" w:rsidRDefault="004D4474" w:rsidP="004242E8">
      <w:r>
        <w:t>3. View my Graphic Detail Project. What are your first impressions on this project?</w:t>
      </w:r>
    </w:p>
    <w:p w14:paraId="28971E99" w14:textId="4703259E" w:rsidR="002E0A3B" w:rsidRDefault="004D4474" w:rsidP="002E0A3B">
      <w:r>
        <w:t>4</w:t>
      </w:r>
      <w:r w:rsidR="004242E8">
        <w:t>. Navigate to my Contact section and find my LinkedIn page.</w:t>
      </w:r>
      <w:r>
        <w:t xml:space="preserve"> </w:t>
      </w:r>
    </w:p>
    <w:p w14:paraId="5EC6EFEB" w14:textId="77777777" w:rsidR="004D4474" w:rsidRPr="002E0A3B" w:rsidRDefault="004D4474" w:rsidP="002E0A3B"/>
    <w:p w14:paraId="4818528F" w14:textId="09D117FA" w:rsidR="002E0A3B" w:rsidRDefault="002E0A3B" w:rsidP="002E0A3B">
      <w:pPr>
        <w:pStyle w:val="Heading2"/>
      </w:pPr>
      <w:r>
        <w:t>open questions</w:t>
      </w:r>
    </w:p>
    <w:p w14:paraId="28CC7E5C" w14:textId="3BA5AD11" w:rsidR="002E0A3B" w:rsidRDefault="004242E8" w:rsidP="002E0A3B">
      <w:r>
        <w:t>1. What did you enjoy about using the website and what did you think of the theme?</w:t>
      </w:r>
    </w:p>
    <w:p w14:paraId="4F0A7A66" w14:textId="4A10B957" w:rsidR="004242E8" w:rsidRDefault="004242E8" w:rsidP="002E0A3B">
      <w:r>
        <w:t>2. Did you find anything confusing about the website and, if so, what would make it better?</w:t>
      </w:r>
    </w:p>
    <w:p w14:paraId="4C4F42CD" w14:textId="3C424E75" w:rsidR="004242E8" w:rsidRPr="002E0A3B" w:rsidRDefault="004242E8" w:rsidP="002E0A3B">
      <w:r>
        <w:t>3. Is there anything you would add to the website to make it easier to use?</w:t>
      </w:r>
    </w:p>
    <w:p w14:paraId="4C3AF6E4" w14:textId="77777777" w:rsidR="002E0A3B" w:rsidRPr="002E0A3B" w:rsidRDefault="002E0A3B" w:rsidP="002E0A3B"/>
    <w:p w14:paraId="23C2A739" w14:textId="7B42102C" w:rsidR="00CD2343" w:rsidRDefault="00CD2343" w:rsidP="00CD2343">
      <w:pPr>
        <w:pStyle w:val="Heading2"/>
      </w:pPr>
      <w:r>
        <w:lastRenderedPageBreak/>
        <w:t>User one: Carter</w:t>
      </w:r>
    </w:p>
    <w:p w14:paraId="3073686A" w14:textId="533C7F50" w:rsidR="00B70451" w:rsidRPr="00B70451" w:rsidRDefault="00B70451" w:rsidP="00B70451">
      <w:pPr>
        <w:pStyle w:val="Heading3"/>
        <w:rPr>
          <w:i/>
          <w:iCs/>
        </w:rPr>
      </w:pPr>
      <w:r w:rsidRPr="00B70451">
        <w:rPr>
          <w:i/>
          <w:iCs/>
        </w:rPr>
        <w:t>User Target Criteria:</w:t>
      </w:r>
    </w:p>
    <w:p w14:paraId="651C242F" w14:textId="51AD7532" w:rsidR="004D4474" w:rsidRDefault="004D4474" w:rsidP="00C26DBB">
      <w:pPr>
        <w:spacing w:after="120" w:line="240" w:lineRule="auto"/>
      </w:pPr>
      <w:r>
        <w:t>Age:</w:t>
      </w:r>
    </w:p>
    <w:p w14:paraId="0675E49F" w14:textId="3108924F" w:rsidR="004D4474" w:rsidRDefault="004D4474" w:rsidP="00C26DBB">
      <w:pPr>
        <w:spacing w:after="120" w:line="240" w:lineRule="auto"/>
      </w:pPr>
      <w:r>
        <w:t>Profession:</w:t>
      </w:r>
    </w:p>
    <w:p w14:paraId="5C53ED8A" w14:textId="6491225A" w:rsidR="00B70451" w:rsidRDefault="004D4474" w:rsidP="00C26DBB">
      <w:pPr>
        <w:spacing w:after="120" w:line="240" w:lineRule="auto"/>
      </w:pPr>
      <w:r>
        <w:t>Designer Experience and Use.</w:t>
      </w:r>
    </w:p>
    <w:p w14:paraId="2EDFB867" w14:textId="77777777" w:rsidR="00C26DBB" w:rsidRDefault="00C26DBB" w:rsidP="00C26DBB">
      <w:pPr>
        <w:spacing w:after="120" w:line="240" w:lineRule="auto"/>
      </w:pPr>
    </w:p>
    <w:p w14:paraId="2523F8E7" w14:textId="084F6D5B" w:rsidR="004D4474" w:rsidRPr="00B70451" w:rsidRDefault="00B70451" w:rsidP="00B70451">
      <w:pPr>
        <w:pStyle w:val="Heading3"/>
        <w:rPr>
          <w:i/>
          <w:iCs/>
        </w:rPr>
      </w:pPr>
      <w:r w:rsidRPr="00B70451">
        <w:rPr>
          <w:i/>
          <w:iCs/>
        </w:rPr>
        <w:t>Tasks:</w:t>
      </w:r>
    </w:p>
    <w:p w14:paraId="48F8A780" w14:textId="2C595A76" w:rsidR="00D53C69" w:rsidRDefault="004D4474" w:rsidP="00D53C69">
      <w:pPr>
        <w:pStyle w:val="Quote"/>
        <w:spacing w:before="0" w:after="240" w:line="240" w:lineRule="auto"/>
        <w:rPr>
          <w:i w:val="0"/>
          <w:iCs w:val="0"/>
          <w:sz w:val="28"/>
          <w:szCs w:val="20"/>
        </w:rPr>
      </w:pPr>
      <w:r w:rsidRPr="00B70451">
        <w:rPr>
          <w:i w:val="0"/>
          <w:iCs w:val="0"/>
          <w:sz w:val="28"/>
          <w:szCs w:val="20"/>
        </w:rPr>
        <w:t>Task One:</w:t>
      </w:r>
    </w:p>
    <w:p w14:paraId="7AF03DA0" w14:textId="59E7FB5D" w:rsidR="00D53C69" w:rsidRDefault="00D53C69" w:rsidP="00D53C69">
      <w:pPr>
        <w:pStyle w:val="ListParagraph"/>
        <w:numPr>
          <w:ilvl w:val="1"/>
          <w:numId w:val="12"/>
        </w:numPr>
        <w:spacing w:line="240" w:lineRule="auto"/>
      </w:pPr>
      <w:r>
        <w:t>Time to Complete:</w:t>
      </w:r>
    </w:p>
    <w:p w14:paraId="48019E4B" w14:textId="3607520C" w:rsidR="00D53C69" w:rsidRPr="00D53C69" w:rsidRDefault="00D53C69" w:rsidP="00D53C69">
      <w:pPr>
        <w:pStyle w:val="ListParagraph"/>
        <w:numPr>
          <w:ilvl w:val="1"/>
          <w:numId w:val="12"/>
        </w:numPr>
        <w:spacing w:line="240" w:lineRule="auto"/>
      </w:pPr>
      <w:r>
        <w:t xml:space="preserve">User Views: </w:t>
      </w:r>
    </w:p>
    <w:p w14:paraId="42F0BCA0" w14:textId="5602B809" w:rsidR="00D53C69" w:rsidRDefault="00D53C69" w:rsidP="00D53C69">
      <w:pPr>
        <w:pStyle w:val="Quote"/>
        <w:spacing w:before="0" w:after="240" w:line="240" w:lineRule="auto"/>
        <w:rPr>
          <w:i w:val="0"/>
          <w:iCs w:val="0"/>
          <w:sz w:val="28"/>
          <w:szCs w:val="20"/>
        </w:rPr>
      </w:pPr>
      <w:r w:rsidRPr="00B70451">
        <w:rPr>
          <w:i w:val="0"/>
          <w:iCs w:val="0"/>
          <w:sz w:val="28"/>
          <w:szCs w:val="20"/>
        </w:rPr>
        <w:t xml:space="preserve">Task </w:t>
      </w:r>
      <w:r>
        <w:rPr>
          <w:i w:val="0"/>
          <w:iCs w:val="0"/>
          <w:sz w:val="28"/>
          <w:szCs w:val="20"/>
        </w:rPr>
        <w:t>Two</w:t>
      </w:r>
      <w:r w:rsidRPr="00B70451">
        <w:rPr>
          <w:i w:val="0"/>
          <w:iCs w:val="0"/>
          <w:sz w:val="28"/>
          <w:szCs w:val="20"/>
        </w:rPr>
        <w:t>:</w:t>
      </w:r>
    </w:p>
    <w:p w14:paraId="2881152D" w14:textId="77777777" w:rsidR="00D53C69" w:rsidRDefault="00D53C69" w:rsidP="00D53C69">
      <w:pPr>
        <w:pStyle w:val="ListParagraph"/>
        <w:numPr>
          <w:ilvl w:val="1"/>
          <w:numId w:val="12"/>
        </w:numPr>
        <w:spacing w:line="240" w:lineRule="auto"/>
      </w:pPr>
      <w:r>
        <w:t>Time to Complete:</w:t>
      </w:r>
    </w:p>
    <w:p w14:paraId="7B162B06" w14:textId="77777777" w:rsidR="00D53C69" w:rsidRPr="00D53C69" w:rsidRDefault="00D53C69" w:rsidP="00D53C69">
      <w:pPr>
        <w:pStyle w:val="ListParagraph"/>
        <w:numPr>
          <w:ilvl w:val="1"/>
          <w:numId w:val="12"/>
        </w:numPr>
        <w:spacing w:line="240" w:lineRule="auto"/>
      </w:pPr>
      <w:r>
        <w:t xml:space="preserve">User Views: </w:t>
      </w:r>
    </w:p>
    <w:p w14:paraId="415B1154" w14:textId="0727B9A0" w:rsidR="00D53C69" w:rsidRDefault="00D53C69" w:rsidP="00D53C69">
      <w:pPr>
        <w:pStyle w:val="Quote"/>
        <w:spacing w:before="0" w:after="240" w:line="240" w:lineRule="auto"/>
        <w:rPr>
          <w:i w:val="0"/>
          <w:iCs w:val="0"/>
          <w:sz w:val="28"/>
          <w:szCs w:val="20"/>
        </w:rPr>
      </w:pPr>
      <w:r w:rsidRPr="00B70451">
        <w:rPr>
          <w:i w:val="0"/>
          <w:iCs w:val="0"/>
          <w:sz w:val="28"/>
          <w:szCs w:val="20"/>
        </w:rPr>
        <w:t xml:space="preserve">Task </w:t>
      </w:r>
      <w:r>
        <w:rPr>
          <w:i w:val="0"/>
          <w:iCs w:val="0"/>
          <w:sz w:val="28"/>
          <w:szCs w:val="20"/>
        </w:rPr>
        <w:t>Three</w:t>
      </w:r>
      <w:r w:rsidRPr="00B70451">
        <w:rPr>
          <w:i w:val="0"/>
          <w:iCs w:val="0"/>
          <w:sz w:val="28"/>
          <w:szCs w:val="20"/>
        </w:rPr>
        <w:t>:</w:t>
      </w:r>
    </w:p>
    <w:p w14:paraId="5DB4981C" w14:textId="77777777" w:rsidR="00D53C69" w:rsidRDefault="00D53C69" w:rsidP="00D53C69">
      <w:pPr>
        <w:pStyle w:val="ListParagraph"/>
        <w:numPr>
          <w:ilvl w:val="1"/>
          <w:numId w:val="12"/>
        </w:numPr>
        <w:spacing w:line="240" w:lineRule="auto"/>
      </w:pPr>
      <w:r>
        <w:t>Time to Complete:</w:t>
      </w:r>
    </w:p>
    <w:p w14:paraId="743C46C8" w14:textId="77777777" w:rsidR="00D53C69" w:rsidRPr="00D53C69" w:rsidRDefault="00D53C69" w:rsidP="00D53C69">
      <w:pPr>
        <w:pStyle w:val="ListParagraph"/>
        <w:numPr>
          <w:ilvl w:val="1"/>
          <w:numId w:val="12"/>
        </w:numPr>
        <w:spacing w:line="240" w:lineRule="auto"/>
      </w:pPr>
      <w:r>
        <w:t xml:space="preserve">User Views: </w:t>
      </w:r>
    </w:p>
    <w:p w14:paraId="1A08EFB7" w14:textId="014F7F96" w:rsidR="00D53C69" w:rsidRDefault="00D53C69" w:rsidP="00D53C69">
      <w:pPr>
        <w:pStyle w:val="Quote"/>
        <w:spacing w:before="0" w:after="240" w:line="240" w:lineRule="auto"/>
        <w:rPr>
          <w:i w:val="0"/>
          <w:iCs w:val="0"/>
          <w:sz w:val="28"/>
          <w:szCs w:val="20"/>
        </w:rPr>
      </w:pPr>
      <w:r w:rsidRPr="00B70451">
        <w:rPr>
          <w:i w:val="0"/>
          <w:iCs w:val="0"/>
          <w:sz w:val="28"/>
          <w:szCs w:val="20"/>
        </w:rPr>
        <w:t xml:space="preserve">Task </w:t>
      </w:r>
      <w:r>
        <w:rPr>
          <w:i w:val="0"/>
          <w:iCs w:val="0"/>
          <w:sz w:val="28"/>
          <w:szCs w:val="20"/>
        </w:rPr>
        <w:t>Four</w:t>
      </w:r>
      <w:r w:rsidRPr="00B70451">
        <w:rPr>
          <w:i w:val="0"/>
          <w:iCs w:val="0"/>
          <w:sz w:val="28"/>
          <w:szCs w:val="20"/>
        </w:rPr>
        <w:t>:</w:t>
      </w:r>
    </w:p>
    <w:p w14:paraId="63E108FC" w14:textId="77777777" w:rsidR="00D53C69" w:rsidRDefault="00D53C69" w:rsidP="00D53C69">
      <w:pPr>
        <w:pStyle w:val="ListParagraph"/>
        <w:numPr>
          <w:ilvl w:val="1"/>
          <w:numId w:val="12"/>
        </w:numPr>
        <w:spacing w:line="240" w:lineRule="auto"/>
      </w:pPr>
      <w:r>
        <w:t>Time to Complete:</w:t>
      </w:r>
    </w:p>
    <w:p w14:paraId="63BA5104" w14:textId="4CF86196" w:rsidR="00D53C69" w:rsidRDefault="00D53C69" w:rsidP="00D53C69">
      <w:pPr>
        <w:pStyle w:val="ListParagraph"/>
        <w:numPr>
          <w:ilvl w:val="1"/>
          <w:numId w:val="12"/>
        </w:numPr>
        <w:spacing w:line="240" w:lineRule="auto"/>
      </w:pPr>
      <w:r>
        <w:t xml:space="preserve">User Views: </w:t>
      </w:r>
    </w:p>
    <w:p w14:paraId="6FC4A496" w14:textId="77777777" w:rsidR="00D53C69" w:rsidRPr="00D53C69" w:rsidRDefault="00D53C69" w:rsidP="00D53C69">
      <w:pPr>
        <w:pStyle w:val="ListParagraph"/>
        <w:spacing w:line="240" w:lineRule="auto"/>
        <w:ind w:left="1440"/>
      </w:pPr>
    </w:p>
    <w:p w14:paraId="543EC54F" w14:textId="6DF6BACC" w:rsidR="00123D36" w:rsidRPr="00C26DBB" w:rsidRDefault="004D4474" w:rsidP="00C26DBB">
      <w:pPr>
        <w:pStyle w:val="Heading3"/>
        <w:rPr>
          <w:i/>
          <w:iCs/>
        </w:rPr>
      </w:pPr>
      <w:r w:rsidRPr="00B70451">
        <w:rPr>
          <w:i/>
          <w:iCs/>
        </w:rPr>
        <w:t>Open Question Debriefs:</w:t>
      </w:r>
    </w:p>
    <w:p w14:paraId="7D97D2B0" w14:textId="5AF4C4A9" w:rsidR="00C26DBB" w:rsidRDefault="00C26DBB" w:rsidP="00C26DBB">
      <w:r>
        <w:tab/>
        <w:t>1.</w:t>
      </w:r>
    </w:p>
    <w:p w14:paraId="7B2978E8" w14:textId="189FC197" w:rsidR="00C26DBB" w:rsidRDefault="00C26DBB" w:rsidP="00C26DBB">
      <w:r>
        <w:tab/>
        <w:t>2.</w:t>
      </w:r>
    </w:p>
    <w:p w14:paraId="3A0B058A" w14:textId="6249088A" w:rsidR="00C26DBB" w:rsidRPr="00C26DBB" w:rsidRDefault="00C26DBB" w:rsidP="00C26DBB">
      <w:pPr>
        <w:ind w:firstLine="720"/>
      </w:pPr>
      <w:r>
        <w:t>3.</w:t>
      </w:r>
    </w:p>
    <w:p w14:paraId="320DBE10" w14:textId="640CA5BA" w:rsidR="00123D36" w:rsidRDefault="00123D36" w:rsidP="00123D36">
      <w:pPr>
        <w:pStyle w:val="Heading2"/>
      </w:pPr>
      <w:r>
        <w:lastRenderedPageBreak/>
        <w:t xml:space="preserve"> </w:t>
      </w:r>
    </w:p>
    <w:p w14:paraId="72D00E40" w14:textId="38B6D18C" w:rsidR="00C26DBB" w:rsidRDefault="00C26DBB" w:rsidP="00C26DBB">
      <w:pPr>
        <w:pStyle w:val="Heading2"/>
      </w:pPr>
      <w:r>
        <w:t xml:space="preserve">User </w:t>
      </w:r>
      <w:r>
        <w:t>two</w:t>
      </w:r>
      <w:r>
        <w:t xml:space="preserve">: </w:t>
      </w:r>
    </w:p>
    <w:p w14:paraId="32BFA3B6" w14:textId="77777777" w:rsidR="00C26DBB" w:rsidRPr="00B70451" w:rsidRDefault="00C26DBB" w:rsidP="00C26DBB">
      <w:pPr>
        <w:pStyle w:val="Heading3"/>
        <w:rPr>
          <w:i/>
          <w:iCs/>
        </w:rPr>
      </w:pPr>
      <w:r w:rsidRPr="00B70451">
        <w:rPr>
          <w:i/>
          <w:iCs/>
        </w:rPr>
        <w:t>User Target Criteria:</w:t>
      </w:r>
    </w:p>
    <w:p w14:paraId="7CF85DB2" w14:textId="77777777" w:rsidR="00C26DBB" w:rsidRDefault="00C26DBB" w:rsidP="00C26DBB">
      <w:pPr>
        <w:spacing w:after="120" w:line="240" w:lineRule="auto"/>
      </w:pPr>
      <w:r>
        <w:t>Age:</w:t>
      </w:r>
    </w:p>
    <w:p w14:paraId="5F2F7B09" w14:textId="77777777" w:rsidR="00C26DBB" w:rsidRDefault="00C26DBB" w:rsidP="00C26DBB">
      <w:pPr>
        <w:spacing w:after="120" w:line="240" w:lineRule="auto"/>
      </w:pPr>
      <w:r>
        <w:t>Profession:</w:t>
      </w:r>
    </w:p>
    <w:p w14:paraId="3B8FEE66" w14:textId="77777777" w:rsidR="00C26DBB" w:rsidRDefault="00C26DBB" w:rsidP="00C26DBB">
      <w:pPr>
        <w:spacing w:after="120" w:line="240" w:lineRule="auto"/>
      </w:pPr>
      <w:r>
        <w:t>Designer Experience and Use.</w:t>
      </w:r>
    </w:p>
    <w:p w14:paraId="1BB988A3" w14:textId="77777777" w:rsidR="00C26DBB" w:rsidRDefault="00C26DBB" w:rsidP="00C26DBB">
      <w:pPr>
        <w:spacing w:after="120" w:line="240" w:lineRule="auto"/>
      </w:pPr>
    </w:p>
    <w:p w14:paraId="37BB96EE" w14:textId="77777777" w:rsidR="00C26DBB" w:rsidRPr="00B70451" w:rsidRDefault="00C26DBB" w:rsidP="00C26DBB">
      <w:pPr>
        <w:pStyle w:val="Heading3"/>
        <w:rPr>
          <w:i/>
          <w:iCs/>
        </w:rPr>
      </w:pPr>
      <w:r w:rsidRPr="00B70451">
        <w:rPr>
          <w:i/>
          <w:iCs/>
        </w:rPr>
        <w:t>Tasks:</w:t>
      </w:r>
    </w:p>
    <w:p w14:paraId="3299E767" w14:textId="77777777" w:rsidR="00C26DBB" w:rsidRDefault="00C26DBB" w:rsidP="00C26DBB">
      <w:pPr>
        <w:pStyle w:val="Quote"/>
        <w:spacing w:before="0" w:after="240" w:line="240" w:lineRule="auto"/>
        <w:rPr>
          <w:i w:val="0"/>
          <w:iCs w:val="0"/>
          <w:sz w:val="28"/>
          <w:szCs w:val="20"/>
        </w:rPr>
      </w:pPr>
      <w:r w:rsidRPr="00B70451">
        <w:rPr>
          <w:i w:val="0"/>
          <w:iCs w:val="0"/>
          <w:sz w:val="28"/>
          <w:szCs w:val="20"/>
        </w:rPr>
        <w:t>Task One:</w:t>
      </w:r>
    </w:p>
    <w:p w14:paraId="554F2412" w14:textId="77777777" w:rsidR="00C26DBB" w:rsidRDefault="00C26DBB" w:rsidP="00C26DBB">
      <w:pPr>
        <w:pStyle w:val="ListParagraph"/>
        <w:numPr>
          <w:ilvl w:val="1"/>
          <w:numId w:val="12"/>
        </w:numPr>
        <w:spacing w:line="240" w:lineRule="auto"/>
      </w:pPr>
      <w:r>
        <w:t>Time to Complete:</w:t>
      </w:r>
    </w:p>
    <w:p w14:paraId="5827B595" w14:textId="77777777" w:rsidR="00C26DBB" w:rsidRPr="00D53C69" w:rsidRDefault="00C26DBB" w:rsidP="00C26DBB">
      <w:pPr>
        <w:pStyle w:val="ListParagraph"/>
        <w:numPr>
          <w:ilvl w:val="1"/>
          <w:numId w:val="12"/>
        </w:numPr>
        <w:spacing w:line="240" w:lineRule="auto"/>
      </w:pPr>
      <w:r>
        <w:t xml:space="preserve">User Views: </w:t>
      </w:r>
    </w:p>
    <w:p w14:paraId="066DF651" w14:textId="77777777" w:rsidR="00C26DBB" w:rsidRDefault="00C26DBB" w:rsidP="00C26DBB">
      <w:pPr>
        <w:pStyle w:val="Quote"/>
        <w:spacing w:before="0" w:after="240" w:line="240" w:lineRule="auto"/>
        <w:rPr>
          <w:i w:val="0"/>
          <w:iCs w:val="0"/>
          <w:sz w:val="28"/>
          <w:szCs w:val="20"/>
        </w:rPr>
      </w:pPr>
      <w:r w:rsidRPr="00B70451">
        <w:rPr>
          <w:i w:val="0"/>
          <w:iCs w:val="0"/>
          <w:sz w:val="28"/>
          <w:szCs w:val="20"/>
        </w:rPr>
        <w:t xml:space="preserve">Task </w:t>
      </w:r>
      <w:r>
        <w:rPr>
          <w:i w:val="0"/>
          <w:iCs w:val="0"/>
          <w:sz w:val="28"/>
          <w:szCs w:val="20"/>
        </w:rPr>
        <w:t>Two</w:t>
      </w:r>
      <w:r w:rsidRPr="00B70451">
        <w:rPr>
          <w:i w:val="0"/>
          <w:iCs w:val="0"/>
          <w:sz w:val="28"/>
          <w:szCs w:val="20"/>
        </w:rPr>
        <w:t>:</w:t>
      </w:r>
    </w:p>
    <w:p w14:paraId="438F2517" w14:textId="77777777" w:rsidR="00C26DBB" w:rsidRDefault="00C26DBB" w:rsidP="00C26DBB">
      <w:pPr>
        <w:pStyle w:val="ListParagraph"/>
        <w:numPr>
          <w:ilvl w:val="1"/>
          <w:numId w:val="12"/>
        </w:numPr>
        <w:spacing w:line="240" w:lineRule="auto"/>
      </w:pPr>
      <w:r>
        <w:t>Time to Complete:</w:t>
      </w:r>
    </w:p>
    <w:p w14:paraId="658ECEE0" w14:textId="77777777" w:rsidR="00C26DBB" w:rsidRPr="00D53C69" w:rsidRDefault="00C26DBB" w:rsidP="00C26DBB">
      <w:pPr>
        <w:pStyle w:val="ListParagraph"/>
        <w:numPr>
          <w:ilvl w:val="1"/>
          <w:numId w:val="12"/>
        </w:numPr>
        <w:spacing w:line="240" w:lineRule="auto"/>
      </w:pPr>
      <w:r>
        <w:t xml:space="preserve">User Views: </w:t>
      </w:r>
    </w:p>
    <w:p w14:paraId="32A35A51" w14:textId="77777777" w:rsidR="00C26DBB" w:rsidRDefault="00C26DBB" w:rsidP="00C26DBB">
      <w:pPr>
        <w:pStyle w:val="Quote"/>
        <w:spacing w:before="0" w:after="240" w:line="240" w:lineRule="auto"/>
        <w:rPr>
          <w:i w:val="0"/>
          <w:iCs w:val="0"/>
          <w:sz w:val="28"/>
          <w:szCs w:val="20"/>
        </w:rPr>
      </w:pPr>
      <w:r w:rsidRPr="00B70451">
        <w:rPr>
          <w:i w:val="0"/>
          <w:iCs w:val="0"/>
          <w:sz w:val="28"/>
          <w:szCs w:val="20"/>
        </w:rPr>
        <w:t xml:space="preserve">Task </w:t>
      </w:r>
      <w:r>
        <w:rPr>
          <w:i w:val="0"/>
          <w:iCs w:val="0"/>
          <w:sz w:val="28"/>
          <w:szCs w:val="20"/>
        </w:rPr>
        <w:t>Three</w:t>
      </w:r>
      <w:r w:rsidRPr="00B70451">
        <w:rPr>
          <w:i w:val="0"/>
          <w:iCs w:val="0"/>
          <w:sz w:val="28"/>
          <w:szCs w:val="20"/>
        </w:rPr>
        <w:t>:</w:t>
      </w:r>
    </w:p>
    <w:p w14:paraId="3FCCA154" w14:textId="77777777" w:rsidR="00C26DBB" w:rsidRDefault="00C26DBB" w:rsidP="00C26DBB">
      <w:pPr>
        <w:pStyle w:val="ListParagraph"/>
        <w:numPr>
          <w:ilvl w:val="1"/>
          <w:numId w:val="12"/>
        </w:numPr>
        <w:spacing w:line="240" w:lineRule="auto"/>
      </w:pPr>
      <w:r>
        <w:t>Time to Complete:</w:t>
      </w:r>
    </w:p>
    <w:p w14:paraId="2855ED6E" w14:textId="77777777" w:rsidR="00C26DBB" w:rsidRPr="00D53C69" w:rsidRDefault="00C26DBB" w:rsidP="00C26DBB">
      <w:pPr>
        <w:pStyle w:val="ListParagraph"/>
        <w:numPr>
          <w:ilvl w:val="1"/>
          <w:numId w:val="12"/>
        </w:numPr>
        <w:spacing w:line="240" w:lineRule="auto"/>
      </w:pPr>
      <w:r>
        <w:t xml:space="preserve">User Views: </w:t>
      </w:r>
    </w:p>
    <w:p w14:paraId="03826D9B" w14:textId="77777777" w:rsidR="00C26DBB" w:rsidRDefault="00C26DBB" w:rsidP="00C26DBB">
      <w:pPr>
        <w:pStyle w:val="Quote"/>
        <w:spacing w:before="0" w:after="240" w:line="240" w:lineRule="auto"/>
        <w:rPr>
          <w:i w:val="0"/>
          <w:iCs w:val="0"/>
          <w:sz w:val="28"/>
          <w:szCs w:val="20"/>
        </w:rPr>
      </w:pPr>
      <w:r w:rsidRPr="00B70451">
        <w:rPr>
          <w:i w:val="0"/>
          <w:iCs w:val="0"/>
          <w:sz w:val="28"/>
          <w:szCs w:val="20"/>
        </w:rPr>
        <w:t xml:space="preserve">Task </w:t>
      </w:r>
      <w:r>
        <w:rPr>
          <w:i w:val="0"/>
          <w:iCs w:val="0"/>
          <w:sz w:val="28"/>
          <w:szCs w:val="20"/>
        </w:rPr>
        <w:t>Four</w:t>
      </w:r>
      <w:r w:rsidRPr="00B70451">
        <w:rPr>
          <w:i w:val="0"/>
          <w:iCs w:val="0"/>
          <w:sz w:val="28"/>
          <w:szCs w:val="20"/>
        </w:rPr>
        <w:t>:</w:t>
      </w:r>
    </w:p>
    <w:p w14:paraId="3DB38237" w14:textId="77777777" w:rsidR="00C26DBB" w:rsidRDefault="00C26DBB" w:rsidP="00C26DBB">
      <w:pPr>
        <w:pStyle w:val="ListParagraph"/>
        <w:numPr>
          <w:ilvl w:val="1"/>
          <w:numId w:val="12"/>
        </w:numPr>
        <w:spacing w:line="240" w:lineRule="auto"/>
      </w:pPr>
      <w:r>
        <w:t>Time to Complete:</w:t>
      </w:r>
    </w:p>
    <w:p w14:paraId="2A974695" w14:textId="77777777" w:rsidR="00C26DBB" w:rsidRDefault="00C26DBB" w:rsidP="00C26DBB">
      <w:pPr>
        <w:pStyle w:val="ListParagraph"/>
        <w:numPr>
          <w:ilvl w:val="1"/>
          <w:numId w:val="12"/>
        </w:numPr>
        <w:spacing w:line="240" w:lineRule="auto"/>
      </w:pPr>
      <w:r>
        <w:t xml:space="preserve">User Views: </w:t>
      </w:r>
    </w:p>
    <w:p w14:paraId="087B8A5D" w14:textId="77777777" w:rsidR="00C26DBB" w:rsidRPr="00D53C69" w:rsidRDefault="00C26DBB" w:rsidP="00C26DBB">
      <w:pPr>
        <w:pStyle w:val="ListParagraph"/>
        <w:spacing w:line="240" w:lineRule="auto"/>
        <w:ind w:left="1440"/>
      </w:pPr>
    </w:p>
    <w:p w14:paraId="0677C929" w14:textId="77777777" w:rsidR="00C26DBB" w:rsidRPr="00C26DBB" w:rsidRDefault="00C26DBB" w:rsidP="00C26DBB">
      <w:pPr>
        <w:pStyle w:val="Heading3"/>
        <w:rPr>
          <w:i/>
          <w:iCs/>
        </w:rPr>
      </w:pPr>
      <w:r w:rsidRPr="00B70451">
        <w:rPr>
          <w:i/>
          <w:iCs/>
        </w:rPr>
        <w:t>Open Question Debriefs:</w:t>
      </w:r>
    </w:p>
    <w:p w14:paraId="3C6CE64A" w14:textId="77777777" w:rsidR="00C26DBB" w:rsidRDefault="00C26DBB" w:rsidP="00C26DBB">
      <w:r>
        <w:tab/>
        <w:t>1.</w:t>
      </w:r>
    </w:p>
    <w:p w14:paraId="38CB67CB" w14:textId="77777777" w:rsidR="00C26DBB" w:rsidRDefault="00C26DBB" w:rsidP="00C26DBB">
      <w:r>
        <w:tab/>
        <w:t>2.</w:t>
      </w:r>
    </w:p>
    <w:p w14:paraId="6E59B873" w14:textId="77777777" w:rsidR="00C26DBB" w:rsidRPr="00C26DBB" w:rsidRDefault="00C26DBB" w:rsidP="00C26DBB">
      <w:pPr>
        <w:ind w:firstLine="720"/>
      </w:pPr>
      <w:r>
        <w:t>3.</w:t>
      </w:r>
    </w:p>
    <w:p w14:paraId="326B5D52" w14:textId="2CBF133F" w:rsidR="00C26DBB" w:rsidRDefault="00C26DBB" w:rsidP="00C26DBB">
      <w:pPr>
        <w:pStyle w:val="Heading2"/>
      </w:pPr>
      <w:r>
        <w:lastRenderedPageBreak/>
        <w:t>User t</w:t>
      </w:r>
      <w:r>
        <w:t>hree</w:t>
      </w:r>
      <w:r>
        <w:t xml:space="preserve">: </w:t>
      </w:r>
    </w:p>
    <w:p w14:paraId="5BE7D147" w14:textId="77777777" w:rsidR="00C26DBB" w:rsidRPr="00B70451" w:rsidRDefault="00C26DBB" w:rsidP="00C26DBB">
      <w:pPr>
        <w:pStyle w:val="Heading3"/>
        <w:rPr>
          <w:i/>
          <w:iCs/>
        </w:rPr>
      </w:pPr>
      <w:r w:rsidRPr="00B70451">
        <w:rPr>
          <w:i/>
          <w:iCs/>
        </w:rPr>
        <w:t>User Target Criteria:</w:t>
      </w:r>
    </w:p>
    <w:p w14:paraId="67547D5D" w14:textId="77777777" w:rsidR="00C26DBB" w:rsidRDefault="00C26DBB" w:rsidP="00C26DBB">
      <w:pPr>
        <w:spacing w:after="120" w:line="240" w:lineRule="auto"/>
      </w:pPr>
      <w:r>
        <w:t>Age:</w:t>
      </w:r>
    </w:p>
    <w:p w14:paraId="2F5A3A31" w14:textId="77777777" w:rsidR="00C26DBB" w:rsidRDefault="00C26DBB" w:rsidP="00C26DBB">
      <w:pPr>
        <w:spacing w:after="120" w:line="240" w:lineRule="auto"/>
      </w:pPr>
      <w:r>
        <w:t>Profession:</w:t>
      </w:r>
    </w:p>
    <w:p w14:paraId="337748BC" w14:textId="77777777" w:rsidR="00C26DBB" w:rsidRDefault="00C26DBB" w:rsidP="00C26DBB">
      <w:pPr>
        <w:spacing w:after="120" w:line="240" w:lineRule="auto"/>
      </w:pPr>
      <w:r>
        <w:t>Designer Experience and Use.</w:t>
      </w:r>
    </w:p>
    <w:p w14:paraId="022E3376" w14:textId="77777777" w:rsidR="00C26DBB" w:rsidRDefault="00C26DBB" w:rsidP="00C26DBB">
      <w:pPr>
        <w:spacing w:after="120" w:line="240" w:lineRule="auto"/>
      </w:pPr>
    </w:p>
    <w:p w14:paraId="4178DD34" w14:textId="77777777" w:rsidR="00C26DBB" w:rsidRPr="00B70451" w:rsidRDefault="00C26DBB" w:rsidP="00C26DBB">
      <w:pPr>
        <w:pStyle w:val="Heading3"/>
        <w:rPr>
          <w:i/>
          <w:iCs/>
        </w:rPr>
      </w:pPr>
      <w:r w:rsidRPr="00B70451">
        <w:rPr>
          <w:i/>
          <w:iCs/>
        </w:rPr>
        <w:t>Tasks:</w:t>
      </w:r>
    </w:p>
    <w:p w14:paraId="54CAFB98" w14:textId="77777777" w:rsidR="00C26DBB" w:rsidRDefault="00C26DBB" w:rsidP="00C26DBB">
      <w:pPr>
        <w:pStyle w:val="Quote"/>
        <w:spacing w:before="0" w:after="240" w:line="240" w:lineRule="auto"/>
        <w:rPr>
          <w:i w:val="0"/>
          <w:iCs w:val="0"/>
          <w:sz w:val="28"/>
          <w:szCs w:val="20"/>
        </w:rPr>
      </w:pPr>
      <w:r w:rsidRPr="00B70451">
        <w:rPr>
          <w:i w:val="0"/>
          <w:iCs w:val="0"/>
          <w:sz w:val="28"/>
          <w:szCs w:val="20"/>
        </w:rPr>
        <w:t>Task One:</w:t>
      </w:r>
    </w:p>
    <w:p w14:paraId="0A22CFB0" w14:textId="77777777" w:rsidR="00C26DBB" w:rsidRDefault="00C26DBB" w:rsidP="00C26DBB">
      <w:pPr>
        <w:pStyle w:val="ListParagraph"/>
        <w:numPr>
          <w:ilvl w:val="1"/>
          <w:numId w:val="12"/>
        </w:numPr>
        <w:spacing w:line="240" w:lineRule="auto"/>
      </w:pPr>
      <w:r>
        <w:t>Time to Complete:</w:t>
      </w:r>
    </w:p>
    <w:p w14:paraId="748641C4" w14:textId="77777777" w:rsidR="00C26DBB" w:rsidRPr="00D53C69" w:rsidRDefault="00C26DBB" w:rsidP="00C26DBB">
      <w:pPr>
        <w:pStyle w:val="ListParagraph"/>
        <w:numPr>
          <w:ilvl w:val="1"/>
          <w:numId w:val="12"/>
        </w:numPr>
        <w:spacing w:line="240" w:lineRule="auto"/>
      </w:pPr>
      <w:r>
        <w:t xml:space="preserve">User Views: </w:t>
      </w:r>
    </w:p>
    <w:p w14:paraId="5D95EA32" w14:textId="77777777" w:rsidR="00C26DBB" w:rsidRDefault="00C26DBB" w:rsidP="00C26DBB">
      <w:pPr>
        <w:pStyle w:val="Quote"/>
        <w:spacing w:before="0" w:after="240" w:line="240" w:lineRule="auto"/>
        <w:rPr>
          <w:i w:val="0"/>
          <w:iCs w:val="0"/>
          <w:sz w:val="28"/>
          <w:szCs w:val="20"/>
        </w:rPr>
      </w:pPr>
      <w:r w:rsidRPr="00B70451">
        <w:rPr>
          <w:i w:val="0"/>
          <w:iCs w:val="0"/>
          <w:sz w:val="28"/>
          <w:szCs w:val="20"/>
        </w:rPr>
        <w:t xml:space="preserve">Task </w:t>
      </w:r>
      <w:r>
        <w:rPr>
          <w:i w:val="0"/>
          <w:iCs w:val="0"/>
          <w:sz w:val="28"/>
          <w:szCs w:val="20"/>
        </w:rPr>
        <w:t>Two</w:t>
      </w:r>
      <w:r w:rsidRPr="00B70451">
        <w:rPr>
          <w:i w:val="0"/>
          <w:iCs w:val="0"/>
          <w:sz w:val="28"/>
          <w:szCs w:val="20"/>
        </w:rPr>
        <w:t>:</w:t>
      </w:r>
    </w:p>
    <w:p w14:paraId="5B4672E1" w14:textId="77777777" w:rsidR="00C26DBB" w:rsidRDefault="00C26DBB" w:rsidP="00C26DBB">
      <w:pPr>
        <w:pStyle w:val="ListParagraph"/>
        <w:numPr>
          <w:ilvl w:val="1"/>
          <w:numId w:val="12"/>
        </w:numPr>
        <w:spacing w:line="240" w:lineRule="auto"/>
      </w:pPr>
      <w:r>
        <w:t>Time to Complete:</w:t>
      </w:r>
    </w:p>
    <w:p w14:paraId="38B1FF1A" w14:textId="77777777" w:rsidR="00C26DBB" w:rsidRPr="00D53C69" w:rsidRDefault="00C26DBB" w:rsidP="00C26DBB">
      <w:pPr>
        <w:pStyle w:val="ListParagraph"/>
        <w:numPr>
          <w:ilvl w:val="1"/>
          <w:numId w:val="12"/>
        </w:numPr>
        <w:spacing w:line="240" w:lineRule="auto"/>
      </w:pPr>
      <w:r>
        <w:t xml:space="preserve">User Views: </w:t>
      </w:r>
    </w:p>
    <w:p w14:paraId="1F94485D" w14:textId="77777777" w:rsidR="00C26DBB" w:rsidRDefault="00C26DBB" w:rsidP="00C26DBB">
      <w:pPr>
        <w:pStyle w:val="Quote"/>
        <w:spacing w:before="0" w:after="240" w:line="240" w:lineRule="auto"/>
        <w:rPr>
          <w:i w:val="0"/>
          <w:iCs w:val="0"/>
          <w:sz w:val="28"/>
          <w:szCs w:val="20"/>
        </w:rPr>
      </w:pPr>
      <w:r w:rsidRPr="00B70451">
        <w:rPr>
          <w:i w:val="0"/>
          <w:iCs w:val="0"/>
          <w:sz w:val="28"/>
          <w:szCs w:val="20"/>
        </w:rPr>
        <w:t xml:space="preserve">Task </w:t>
      </w:r>
      <w:r>
        <w:rPr>
          <w:i w:val="0"/>
          <w:iCs w:val="0"/>
          <w:sz w:val="28"/>
          <w:szCs w:val="20"/>
        </w:rPr>
        <w:t>Three</w:t>
      </w:r>
      <w:r w:rsidRPr="00B70451">
        <w:rPr>
          <w:i w:val="0"/>
          <w:iCs w:val="0"/>
          <w:sz w:val="28"/>
          <w:szCs w:val="20"/>
        </w:rPr>
        <w:t>:</w:t>
      </w:r>
    </w:p>
    <w:p w14:paraId="16A8C8F1" w14:textId="77777777" w:rsidR="00C26DBB" w:rsidRDefault="00C26DBB" w:rsidP="00C26DBB">
      <w:pPr>
        <w:pStyle w:val="ListParagraph"/>
        <w:numPr>
          <w:ilvl w:val="1"/>
          <w:numId w:val="12"/>
        </w:numPr>
        <w:spacing w:line="240" w:lineRule="auto"/>
      </w:pPr>
      <w:r>
        <w:t>Time to Complete:</w:t>
      </w:r>
    </w:p>
    <w:p w14:paraId="64317F05" w14:textId="77777777" w:rsidR="00C26DBB" w:rsidRPr="00D53C69" w:rsidRDefault="00C26DBB" w:rsidP="00C26DBB">
      <w:pPr>
        <w:pStyle w:val="ListParagraph"/>
        <w:numPr>
          <w:ilvl w:val="1"/>
          <w:numId w:val="12"/>
        </w:numPr>
        <w:spacing w:line="240" w:lineRule="auto"/>
      </w:pPr>
      <w:r>
        <w:t xml:space="preserve">User Views: </w:t>
      </w:r>
    </w:p>
    <w:p w14:paraId="59E2C8DE" w14:textId="77777777" w:rsidR="00C26DBB" w:rsidRDefault="00C26DBB" w:rsidP="00C26DBB">
      <w:pPr>
        <w:pStyle w:val="Quote"/>
        <w:spacing w:before="0" w:after="240" w:line="240" w:lineRule="auto"/>
        <w:rPr>
          <w:i w:val="0"/>
          <w:iCs w:val="0"/>
          <w:sz w:val="28"/>
          <w:szCs w:val="20"/>
        </w:rPr>
      </w:pPr>
      <w:r w:rsidRPr="00B70451">
        <w:rPr>
          <w:i w:val="0"/>
          <w:iCs w:val="0"/>
          <w:sz w:val="28"/>
          <w:szCs w:val="20"/>
        </w:rPr>
        <w:t xml:space="preserve">Task </w:t>
      </w:r>
      <w:r>
        <w:rPr>
          <w:i w:val="0"/>
          <w:iCs w:val="0"/>
          <w:sz w:val="28"/>
          <w:szCs w:val="20"/>
        </w:rPr>
        <w:t>Four</w:t>
      </w:r>
      <w:r w:rsidRPr="00B70451">
        <w:rPr>
          <w:i w:val="0"/>
          <w:iCs w:val="0"/>
          <w:sz w:val="28"/>
          <w:szCs w:val="20"/>
        </w:rPr>
        <w:t>:</w:t>
      </w:r>
    </w:p>
    <w:p w14:paraId="6C40D59F" w14:textId="77777777" w:rsidR="00C26DBB" w:rsidRDefault="00C26DBB" w:rsidP="00C26DBB">
      <w:pPr>
        <w:pStyle w:val="ListParagraph"/>
        <w:numPr>
          <w:ilvl w:val="1"/>
          <w:numId w:val="12"/>
        </w:numPr>
        <w:spacing w:line="240" w:lineRule="auto"/>
      </w:pPr>
      <w:r>
        <w:t>Time to Complete:</w:t>
      </w:r>
    </w:p>
    <w:p w14:paraId="0E5020F6" w14:textId="77777777" w:rsidR="00C26DBB" w:rsidRDefault="00C26DBB" w:rsidP="00C26DBB">
      <w:pPr>
        <w:pStyle w:val="ListParagraph"/>
        <w:numPr>
          <w:ilvl w:val="1"/>
          <w:numId w:val="12"/>
        </w:numPr>
        <w:spacing w:line="240" w:lineRule="auto"/>
      </w:pPr>
      <w:r>
        <w:t xml:space="preserve">User Views: </w:t>
      </w:r>
    </w:p>
    <w:p w14:paraId="330D3BEF" w14:textId="77777777" w:rsidR="00C26DBB" w:rsidRPr="00D53C69" w:rsidRDefault="00C26DBB" w:rsidP="00C26DBB">
      <w:pPr>
        <w:pStyle w:val="ListParagraph"/>
        <w:spacing w:line="240" w:lineRule="auto"/>
        <w:ind w:left="1440"/>
      </w:pPr>
    </w:p>
    <w:p w14:paraId="1DC10D01" w14:textId="77777777" w:rsidR="00C26DBB" w:rsidRPr="00C26DBB" w:rsidRDefault="00C26DBB" w:rsidP="00C26DBB">
      <w:pPr>
        <w:pStyle w:val="Heading3"/>
        <w:rPr>
          <w:i/>
          <w:iCs/>
        </w:rPr>
      </w:pPr>
      <w:r w:rsidRPr="00B70451">
        <w:rPr>
          <w:i/>
          <w:iCs/>
        </w:rPr>
        <w:t>Open Question Debriefs:</w:t>
      </w:r>
    </w:p>
    <w:p w14:paraId="121C964A" w14:textId="77777777" w:rsidR="00C26DBB" w:rsidRDefault="00C26DBB" w:rsidP="00C26DBB">
      <w:r>
        <w:tab/>
        <w:t>1.</w:t>
      </w:r>
    </w:p>
    <w:p w14:paraId="6DBE4DD3" w14:textId="77777777" w:rsidR="00C26DBB" w:rsidRDefault="00C26DBB" w:rsidP="00C26DBB">
      <w:r>
        <w:tab/>
        <w:t>2.</w:t>
      </w:r>
    </w:p>
    <w:p w14:paraId="38BC99A7" w14:textId="39522DAE" w:rsidR="00C26DBB" w:rsidRDefault="00C26DBB" w:rsidP="00C26DBB">
      <w:pPr>
        <w:ind w:firstLine="720"/>
      </w:pPr>
      <w:r>
        <w:t>3.</w:t>
      </w:r>
    </w:p>
    <w:p w14:paraId="20AF453A" w14:textId="7EFF93D0" w:rsidR="00C26DBB" w:rsidRDefault="00C26DBB" w:rsidP="00C26DBB">
      <w:pPr>
        <w:ind w:firstLine="720"/>
      </w:pPr>
    </w:p>
    <w:p w14:paraId="1CC34FC7" w14:textId="0E1F225B" w:rsidR="00C26DBB" w:rsidRDefault="00C26DBB" w:rsidP="00C26DBB">
      <w:pPr>
        <w:pStyle w:val="Heading2"/>
      </w:pPr>
      <w:r>
        <w:lastRenderedPageBreak/>
        <w:t xml:space="preserve">User </w:t>
      </w:r>
      <w:r>
        <w:t>four</w:t>
      </w:r>
      <w:r>
        <w:t xml:space="preserve">: </w:t>
      </w:r>
    </w:p>
    <w:p w14:paraId="0BD838FF" w14:textId="77777777" w:rsidR="00C26DBB" w:rsidRPr="00B70451" w:rsidRDefault="00C26DBB" w:rsidP="00C26DBB">
      <w:pPr>
        <w:pStyle w:val="Heading3"/>
        <w:rPr>
          <w:i/>
          <w:iCs/>
        </w:rPr>
      </w:pPr>
      <w:r w:rsidRPr="00B70451">
        <w:rPr>
          <w:i/>
          <w:iCs/>
        </w:rPr>
        <w:t>User Target Criteria:</w:t>
      </w:r>
    </w:p>
    <w:p w14:paraId="010F4EDB" w14:textId="77777777" w:rsidR="00C26DBB" w:rsidRDefault="00C26DBB" w:rsidP="00C26DBB">
      <w:pPr>
        <w:spacing w:after="120" w:line="240" w:lineRule="auto"/>
      </w:pPr>
      <w:r>
        <w:t>Age:</w:t>
      </w:r>
    </w:p>
    <w:p w14:paraId="4350CE39" w14:textId="77777777" w:rsidR="00C26DBB" w:rsidRDefault="00C26DBB" w:rsidP="00C26DBB">
      <w:pPr>
        <w:spacing w:after="120" w:line="240" w:lineRule="auto"/>
      </w:pPr>
      <w:r>
        <w:t>Profession:</w:t>
      </w:r>
    </w:p>
    <w:p w14:paraId="0E043010" w14:textId="77777777" w:rsidR="00C26DBB" w:rsidRDefault="00C26DBB" w:rsidP="00C26DBB">
      <w:pPr>
        <w:spacing w:after="120" w:line="240" w:lineRule="auto"/>
      </w:pPr>
      <w:r>
        <w:t>Designer Experience and Use.</w:t>
      </w:r>
    </w:p>
    <w:p w14:paraId="51B47C1A" w14:textId="77777777" w:rsidR="00C26DBB" w:rsidRDefault="00C26DBB" w:rsidP="00C26DBB">
      <w:pPr>
        <w:spacing w:after="120" w:line="240" w:lineRule="auto"/>
      </w:pPr>
    </w:p>
    <w:p w14:paraId="1409C452" w14:textId="77777777" w:rsidR="00C26DBB" w:rsidRPr="00B70451" w:rsidRDefault="00C26DBB" w:rsidP="00C26DBB">
      <w:pPr>
        <w:pStyle w:val="Heading3"/>
        <w:rPr>
          <w:i/>
          <w:iCs/>
        </w:rPr>
      </w:pPr>
      <w:r w:rsidRPr="00B70451">
        <w:rPr>
          <w:i/>
          <w:iCs/>
        </w:rPr>
        <w:t>Tasks:</w:t>
      </w:r>
    </w:p>
    <w:p w14:paraId="55BD2D38" w14:textId="77777777" w:rsidR="00C26DBB" w:rsidRDefault="00C26DBB" w:rsidP="00C26DBB">
      <w:pPr>
        <w:pStyle w:val="Quote"/>
        <w:spacing w:before="0" w:after="240" w:line="240" w:lineRule="auto"/>
        <w:rPr>
          <w:i w:val="0"/>
          <w:iCs w:val="0"/>
          <w:sz w:val="28"/>
          <w:szCs w:val="20"/>
        </w:rPr>
      </w:pPr>
      <w:r w:rsidRPr="00B70451">
        <w:rPr>
          <w:i w:val="0"/>
          <w:iCs w:val="0"/>
          <w:sz w:val="28"/>
          <w:szCs w:val="20"/>
        </w:rPr>
        <w:t>Task One:</w:t>
      </w:r>
    </w:p>
    <w:p w14:paraId="557C965C" w14:textId="77777777" w:rsidR="00C26DBB" w:rsidRDefault="00C26DBB" w:rsidP="00C26DBB">
      <w:pPr>
        <w:pStyle w:val="ListParagraph"/>
        <w:numPr>
          <w:ilvl w:val="1"/>
          <w:numId w:val="12"/>
        </w:numPr>
        <w:spacing w:line="240" w:lineRule="auto"/>
      </w:pPr>
      <w:r>
        <w:t>Time to Complete:</w:t>
      </w:r>
    </w:p>
    <w:p w14:paraId="27A1192C" w14:textId="77777777" w:rsidR="00C26DBB" w:rsidRPr="00D53C69" w:rsidRDefault="00C26DBB" w:rsidP="00C26DBB">
      <w:pPr>
        <w:pStyle w:val="ListParagraph"/>
        <w:numPr>
          <w:ilvl w:val="1"/>
          <w:numId w:val="12"/>
        </w:numPr>
        <w:spacing w:line="240" w:lineRule="auto"/>
      </w:pPr>
      <w:r>
        <w:t xml:space="preserve">User Views: </w:t>
      </w:r>
    </w:p>
    <w:p w14:paraId="6A4F66FA" w14:textId="77777777" w:rsidR="00C26DBB" w:rsidRDefault="00C26DBB" w:rsidP="00C26DBB">
      <w:pPr>
        <w:pStyle w:val="Quote"/>
        <w:spacing w:before="0" w:after="240" w:line="240" w:lineRule="auto"/>
        <w:rPr>
          <w:i w:val="0"/>
          <w:iCs w:val="0"/>
          <w:sz w:val="28"/>
          <w:szCs w:val="20"/>
        </w:rPr>
      </w:pPr>
      <w:r w:rsidRPr="00B70451">
        <w:rPr>
          <w:i w:val="0"/>
          <w:iCs w:val="0"/>
          <w:sz w:val="28"/>
          <w:szCs w:val="20"/>
        </w:rPr>
        <w:t xml:space="preserve">Task </w:t>
      </w:r>
      <w:r>
        <w:rPr>
          <w:i w:val="0"/>
          <w:iCs w:val="0"/>
          <w:sz w:val="28"/>
          <w:szCs w:val="20"/>
        </w:rPr>
        <w:t>Two</w:t>
      </w:r>
      <w:r w:rsidRPr="00B70451">
        <w:rPr>
          <w:i w:val="0"/>
          <w:iCs w:val="0"/>
          <w:sz w:val="28"/>
          <w:szCs w:val="20"/>
        </w:rPr>
        <w:t>:</w:t>
      </w:r>
    </w:p>
    <w:p w14:paraId="032E754B" w14:textId="77777777" w:rsidR="00C26DBB" w:rsidRDefault="00C26DBB" w:rsidP="00C26DBB">
      <w:pPr>
        <w:pStyle w:val="ListParagraph"/>
        <w:numPr>
          <w:ilvl w:val="1"/>
          <w:numId w:val="12"/>
        </w:numPr>
        <w:spacing w:line="240" w:lineRule="auto"/>
      </w:pPr>
      <w:r>
        <w:t>Time to Complete:</w:t>
      </w:r>
    </w:p>
    <w:p w14:paraId="28566403" w14:textId="77777777" w:rsidR="00C26DBB" w:rsidRPr="00D53C69" w:rsidRDefault="00C26DBB" w:rsidP="00C26DBB">
      <w:pPr>
        <w:pStyle w:val="ListParagraph"/>
        <w:numPr>
          <w:ilvl w:val="1"/>
          <w:numId w:val="12"/>
        </w:numPr>
        <w:spacing w:line="240" w:lineRule="auto"/>
      </w:pPr>
      <w:r>
        <w:t xml:space="preserve">User Views: </w:t>
      </w:r>
    </w:p>
    <w:p w14:paraId="15478F8D" w14:textId="77777777" w:rsidR="00C26DBB" w:rsidRDefault="00C26DBB" w:rsidP="00C26DBB">
      <w:pPr>
        <w:pStyle w:val="Quote"/>
        <w:spacing w:before="0" w:after="240" w:line="240" w:lineRule="auto"/>
        <w:rPr>
          <w:i w:val="0"/>
          <w:iCs w:val="0"/>
          <w:sz w:val="28"/>
          <w:szCs w:val="20"/>
        </w:rPr>
      </w:pPr>
      <w:r w:rsidRPr="00B70451">
        <w:rPr>
          <w:i w:val="0"/>
          <w:iCs w:val="0"/>
          <w:sz w:val="28"/>
          <w:szCs w:val="20"/>
        </w:rPr>
        <w:t xml:space="preserve">Task </w:t>
      </w:r>
      <w:r>
        <w:rPr>
          <w:i w:val="0"/>
          <w:iCs w:val="0"/>
          <w:sz w:val="28"/>
          <w:szCs w:val="20"/>
        </w:rPr>
        <w:t>Three</w:t>
      </w:r>
      <w:r w:rsidRPr="00B70451">
        <w:rPr>
          <w:i w:val="0"/>
          <w:iCs w:val="0"/>
          <w:sz w:val="28"/>
          <w:szCs w:val="20"/>
        </w:rPr>
        <w:t>:</w:t>
      </w:r>
    </w:p>
    <w:p w14:paraId="755AD123" w14:textId="77777777" w:rsidR="00C26DBB" w:rsidRDefault="00C26DBB" w:rsidP="00C26DBB">
      <w:pPr>
        <w:pStyle w:val="ListParagraph"/>
        <w:numPr>
          <w:ilvl w:val="1"/>
          <w:numId w:val="12"/>
        </w:numPr>
        <w:spacing w:line="240" w:lineRule="auto"/>
      </w:pPr>
      <w:r>
        <w:t>Time to Complete:</w:t>
      </w:r>
    </w:p>
    <w:p w14:paraId="38161F68" w14:textId="77777777" w:rsidR="00C26DBB" w:rsidRPr="00D53C69" w:rsidRDefault="00C26DBB" w:rsidP="00C26DBB">
      <w:pPr>
        <w:pStyle w:val="ListParagraph"/>
        <w:numPr>
          <w:ilvl w:val="1"/>
          <w:numId w:val="12"/>
        </w:numPr>
        <w:spacing w:line="240" w:lineRule="auto"/>
      </w:pPr>
      <w:r>
        <w:t xml:space="preserve">User Views: </w:t>
      </w:r>
    </w:p>
    <w:p w14:paraId="43BF9DA4" w14:textId="77777777" w:rsidR="00C26DBB" w:rsidRDefault="00C26DBB" w:rsidP="00C26DBB">
      <w:pPr>
        <w:pStyle w:val="Quote"/>
        <w:spacing w:before="0" w:after="240" w:line="240" w:lineRule="auto"/>
        <w:rPr>
          <w:i w:val="0"/>
          <w:iCs w:val="0"/>
          <w:sz w:val="28"/>
          <w:szCs w:val="20"/>
        </w:rPr>
      </w:pPr>
      <w:r w:rsidRPr="00B70451">
        <w:rPr>
          <w:i w:val="0"/>
          <w:iCs w:val="0"/>
          <w:sz w:val="28"/>
          <w:szCs w:val="20"/>
        </w:rPr>
        <w:t xml:space="preserve">Task </w:t>
      </w:r>
      <w:r>
        <w:rPr>
          <w:i w:val="0"/>
          <w:iCs w:val="0"/>
          <w:sz w:val="28"/>
          <w:szCs w:val="20"/>
        </w:rPr>
        <w:t>Four</w:t>
      </w:r>
      <w:r w:rsidRPr="00B70451">
        <w:rPr>
          <w:i w:val="0"/>
          <w:iCs w:val="0"/>
          <w:sz w:val="28"/>
          <w:szCs w:val="20"/>
        </w:rPr>
        <w:t>:</w:t>
      </w:r>
    </w:p>
    <w:p w14:paraId="290F73A6" w14:textId="77777777" w:rsidR="00C26DBB" w:rsidRDefault="00C26DBB" w:rsidP="00C26DBB">
      <w:pPr>
        <w:pStyle w:val="ListParagraph"/>
        <w:numPr>
          <w:ilvl w:val="1"/>
          <w:numId w:val="12"/>
        </w:numPr>
        <w:spacing w:line="240" w:lineRule="auto"/>
      </w:pPr>
      <w:r>
        <w:t>Time to Complete:</w:t>
      </w:r>
    </w:p>
    <w:p w14:paraId="50D45D54" w14:textId="77777777" w:rsidR="00C26DBB" w:rsidRDefault="00C26DBB" w:rsidP="00C26DBB">
      <w:pPr>
        <w:pStyle w:val="ListParagraph"/>
        <w:numPr>
          <w:ilvl w:val="1"/>
          <w:numId w:val="12"/>
        </w:numPr>
        <w:spacing w:line="240" w:lineRule="auto"/>
      </w:pPr>
      <w:r>
        <w:t xml:space="preserve">User Views: </w:t>
      </w:r>
    </w:p>
    <w:p w14:paraId="7E0D37ED" w14:textId="77777777" w:rsidR="00C26DBB" w:rsidRPr="00D53C69" w:rsidRDefault="00C26DBB" w:rsidP="00C26DBB">
      <w:pPr>
        <w:pStyle w:val="ListParagraph"/>
        <w:spacing w:line="240" w:lineRule="auto"/>
        <w:ind w:left="1440"/>
      </w:pPr>
    </w:p>
    <w:p w14:paraId="5C278C30" w14:textId="77777777" w:rsidR="00C26DBB" w:rsidRPr="00C26DBB" w:rsidRDefault="00C26DBB" w:rsidP="00C26DBB">
      <w:pPr>
        <w:pStyle w:val="Heading3"/>
        <w:rPr>
          <w:i/>
          <w:iCs/>
        </w:rPr>
      </w:pPr>
      <w:r w:rsidRPr="00B70451">
        <w:rPr>
          <w:i/>
          <w:iCs/>
        </w:rPr>
        <w:t>Open Question Debriefs:</w:t>
      </w:r>
    </w:p>
    <w:p w14:paraId="7439E879" w14:textId="77777777" w:rsidR="00C26DBB" w:rsidRDefault="00C26DBB" w:rsidP="00C26DBB">
      <w:r>
        <w:tab/>
        <w:t>1.</w:t>
      </w:r>
    </w:p>
    <w:p w14:paraId="6C985E65" w14:textId="77777777" w:rsidR="00C26DBB" w:rsidRDefault="00C26DBB" w:rsidP="00C26DBB">
      <w:r>
        <w:tab/>
        <w:t>2.</w:t>
      </w:r>
    </w:p>
    <w:p w14:paraId="2C6A2D06" w14:textId="77777777" w:rsidR="00C26DBB" w:rsidRPr="00C26DBB" w:rsidRDefault="00C26DBB" w:rsidP="00C26DBB">
      <w:pPr>
        <w:ind w:firstLine="720"/>
      </w:pPr>
      <w:r>
        <w:t>3.</w:t>
      </w:r>
    </w:p>
    <w:p w14:paraId="2DD69949" w14:textId="77777777" w:rsidR="00C26DBB" w:rsidRPr="00C26DBB" w:rsidRDefault="00C26DBB" w:rsidP="00C26DBB">
      <w:pPr>
        <w:ind w:firstLine="720"/>
      </w:pPr>
    </w:p>
    <w:p w14:paraId="5B75AB10" w14:textId="2A7BBE43" w:rsidR="00C26DBB" w:rsidRDefault="00C26DBB" w:rsidP="00C26DBB">
      <w:pPr>
        <w:pStyle w:val="Heading2"/>
      </w:pPr>
      <w:r>
        <w:lastRenderedPageBreak/>
        <w:t xml:space="preserve">User </w:t>
      </w:r>
      <w:r>
        <w:t>five</w:t>
      </w:r>
      <w:r>
        <w:t xml:space="preserve">: </w:t>
      </w:r>
    </w:p>
    <w:p w14:paraId="4C3072E2" w14:textId="77777777" w:rsidR="00C26DBB" w:rsidRPr="00B70451" w:rsidRDefault="00C26DBB" w:rsidP="00C26DBB">
      <w:pPr>
        <w:pStyle w:val="Heading3"/>
        <w:rPr>
          <w:i/>
          <w:iCs/>
        </w:rPr>
      </w:pPr>
      <w:r w:rsidRPr="00B70451">
        <w:rPr>
          <w:i/>
          <w:iCs/>
        </w:rPr>
        <w:t>User Target Criteria:</w:t>
      </w:r>
    </w:p>
    <w:p w14:paraId="79B41B6B" w14:textId="77777777" w:rsidR="00C26DBB" w:rsidRDefault="00C26DBB" w:rsidP="00C26DBB">
      <w:pPr>
        <w:spacing w:after="120" w:line="240" w:lineRule="auto"/>
      </w:pPr>
      <w:r>
        <w:t>Age:</w:t>
      </w:r>
    </w:p>
    <w:p w14:paraId="0D8CD77A" w14:textId="77777777" w:rsidR="00C26DBB" w:rsidRDefault="00C26DBB" w:rsidP="00C26DBB">
      <w:pPr>
        <w:spacing w:after="120" w:line="240" w:lineRule="auto"/>
      </w:pPr>
      <w:r>
        <w:t>Profession:</w:t>
      </w:r>
    </w:p>
    <w:p w14:paraId="6F3323AE" w14:textId="77777777" w:rsidR="00C26DBB" w:rsidRDefault="00C26DBB" w:rsidP="00C26DBB">
      <w:pPr>
        <w:spacing w:after="120" w:line="240" w:lineRule="auto"/>
      </w:pPr>
      <w:r>
        <w:t>Designer Experience and Use.</w:t>
      </w:r>
    </w:p>
    <w:p w14:paraId="17ECCB8A" w14:textId="77777777" w:rsidR="00C26DBB" w:rsidRDefault="00C26DBB" w:rsidP="00C26DBB">
      <w:pPr>
        <w:spacing w:after="120" w:line="240" w:lineRule="auto"/>
      </w:pPr>
    </w:p>
    <w:p w14:paraId="72493463" w14:textId="77777777" w:rsidR="00C26DBB" w:rsidRPr="00B70451" w:rsidRDefault="00C26DBB" w:rsidP="00C26DBB">
      <w:pPr>
        <w:pStyle w:val="Heading3"/>
        <w:rPr>
          <w:i/>
          <w:iCs/>
        </w:rPr>
      </w:pPr>
      <w:r w:rsidRPr="00B70451">
        <w:rPr>
          <w:i/>
          <w:iCs/>
        </w:rPr>
        <w:t>Tasks:</w:t>
      </w:r>
    </w:p>
    <w:p w14:paraId="7D6BB033" w14:textId="77777777" w:rsidR="00C26DBB" w:rsidRDefault="00C26DBB" w:rsidP="00C26DBB">
      <w:pPr>
        <w:pStyle w:val="Quote"/>
        <w:spacing w:before="0" w:after="240" w:line="240" w:lineRule="auto"/>
        <w:rPr>
          <w:i w:val="0"/>
          <w:iCs w:val="0"/>
          <w:sz w:val="28"/>
          <w:szCs w:val="20"/>
        </w:rPr>
      </w:pPr>
      <w:r w:rsidRPr="00B70451">
        <w:rPr>
          <w:i w:val="0"/>
          <w:iCs w:val="0"/>
          <w:sz w:val="28"/>
          <w:szCs w:val="20"/>
        </w:rPr>
        <w:t>Task One:</w:t>
      </w:r>
    </w:p>
    <w:p w14:paraId="275386A5" w14:textId="77777777" w:rsidR="00C26DBB" w:rsidRDefault="00C26DBB" w:rsidP="00C26DBB">
      <w:pPr>
        <w:pStyle w:val="ListParagraph"/>
        <w:numPr>
          <w:ilvl w:val="1"/>
          <w:numId w:val="12"/>
        </w:numPr>
        <w:spacing w:line="240" w:lineRule="auto"/>
      </w:pPr>
      <w:r>
        <w:t>Time to Complete:</w:t>
      </w:r>
    </w:p>
    <w:p w14:paraId="4A6133FE" w14:textId="77777777" w:rsidR="00C26DBB" w:rsidRPr="00D53C69" w:rsidRDefault="00C26DBB" w:rsidP="00C26DBB">
      <w:pPr>
        <w:pStyle w:val="ListParagraph"/>
        <w:numPr>
          <w:ilvl w:val="1"/>
          <w:numId w:val="12"/>
        </w:numPr>
        <w:spacing w:line="240" w:lineRule="auto"/>
      </w:pPr>
      <w:r>
        <w:t xml:space="preserve">User Views: </w:t>
      </w:r>
    </w:p>
    <w:p w14:paraId="0E147F21" w14:textId="77777777" w:rsidR="00C26DBB" w:rsidRDefault="00C26DBB" w:rsidP="00C26DBB">
      <w:pPr>
        <w:pStyle w:val="Quote"/>
        <w:spacing w:before="0" w:after="240" w:line="240" w:lineRule="auto"/>
        <w:rPr>
          <w:i w:val="0"/>
          <w:iCs w:val="0"/>
          <w:sz w:val="28"/>
          <w:szCs w:val="20"/>
        </w:rPr>
      </w:pPr>
      <w:r w:rsidRPr="00B70451">
        <w:rPr>
          <w:i w:val="0"/>
          <w:iCs w:val="0"/>
          <w:sz w:val="28"/>
          <w:szCs w:val="20"/>
        </w:rPr>
        <w:t xml:space="preserve">Task </w:t>
      </w:r>
      <w:r>
        <w:rPr>
          <w:i w:val="0"/>
          <w:iCs w:val="0"/>
          <w:sz w:val="28"/>
          <w:szCs w:val="20"/>
        </w:rPr>
        <w:t>Two</w:t>
      </w:r>
      <w:r w:rsidRPr="00B70451">
        <w:rPr>
          <w:i w:val="0"/>
          <w:iCs w:val="0"/>
          <w:sz w:val="28"/>
          <w:szCs w:val="20"/>
        </w:rPr>
        <w:t>:</w:t>
      </w:r>
    </w:p>
    <w:p w14:paraId="435DBF06" w14:textId="77777777" w:rsidR="00C26DBB" w:rsidRDefault="00C26DBB" w:rsidP="00C26DBB">
      <w:pPr>
        <w:pStyle w:val="ListParagraph"/>
        <w:numPr>
          <w:ilvl w:val="1"/>
          <w:numId w:val="12"/>
        </w:numPr>
        <w:spacing w:line="240" w:lineRule="auto"/>
      </w:pPr>
      <w:r>
        <w:t>Time to Complete:</w:t>
      </w:r>
    </w:p>
    <w:p w14:paraId="7E761F32" w14:textId="77777777" w:rsidR="00C26DBB" w:rsidRPr="00D53C69" w:rsidRDefault="00C26DBB" w:rsidP="00C26DBB">
      <w:pPr>
        <w:pStyle w:val="ListParagraph"/>
        <w:numPr>
          <w:ilvl w:val="1"/>
          <w:numId w:val="12"/>
        </w:numPr>
        <w:spacing w:line="240" w:lineRule="auto"/>
      </w:pPr>
      <w:r>
        <w:t xml:space="preserve">User Views: </w:t>
      </w:r>
    </w:p>
    <w:p w14:paraId="1497AF16" w14:textId="77777777" w:rsidR="00C26DBB" w:rsidRDefault="00C26DBB" w:rsidP="00C26DBB">
      <w:pPr>
        <w:pStyle w:val="Quote"/>
        <w:spacing w:before="0" w:after="240" w:line="240" w:lineRule="auto"/>
        <w:rPr>
          <w:i w:val="0"/>
          <w:iCs w:val="0"/>
          <w:sz w:val="28"/>
          <w:szCs w:val="20"/>
        </w:rPr>
      </w:pPr>
      <w:r w:rsidRPr="00B70451">
        <w:rPr>
          <w:i w:val="0"/>
          <w:iCs w:val="0"/>
          <w:sz w:val="28"/>
          <w:szCs w:val="20"/>
        </w:rPr>
        <w:t xml:space="preserve">Task </w:t>
      </w:r>
      <w:r>
        <w:rPr>
          <w:i w:val="0"/>
          <w:iCs w:val="0"/>
          <w:sz w:val="28"/>
          <w:szCs w:val="20"/>
        </w:rPr>
        <w:t>Three</w:t>
      </w:r>
      <w:r w:rsidRPr="00B70451">
        <w:rPr>
          <w:i w:val="0"/>
          <w:iCs w:val="0"/>
          <w:sz w:val="28"/>
          <w:szCs w:val="20"/>
        </w:rPr>
        <w:t>:</w:t>
      </w:r>
    </w:p>
    <w:p w14:paraId="1A24A474" w14:textId="77777777" w:rsidR="00C26DBB" w:rsidRDefault="00C26DBB" w:rsidP="00C26DBB">
      <w:pPr>
        <w:pStyle w:val="ListParagraph"/>
        <w:numPr>
          <w:ilvl w:val="1"/>
          <w:numId w:val="12"/>
        </w:numPr>
        <w:spacing w:line="240" w:lineRule="auto"/>
      </w:pPr>
      <w:r>
        <w:t>Time to Complete:</w:t>
      </w:r>
    </w:p>
    <w:p w14:paraId="0AC5B83B" w14:textId="77777777" w:rsidR="00C26DBB" w:rsidRPr="00D53C69" w:rsidRDefault="00C26DBB" w:rsidP="00C26DBB">
      <w:pPr>
        <w:pStyle w:val="ListParagraph"/>
        <w:numPr>
          <w:ilvl w:val="1"/>
          <w:numId w:val="12"/>
        </w:numPr>
        <w:spacing w:line="240" w:lineRule="auto"/>
      </w:pPr>
      <w:r>
        <w:t xml:space="preserve">User Views: </w:t>
      </w:r>
    </w:p>
    <w:p w14:paraId="5E396ADA" w14:textId="77777777" w:rsidR="00C26DBB" w:rsidRDefault="00C26DBB" w:rsidP="00C26DBB">
      <w:pPr>
        <w:pStyle w:val="Quote"/>
        <w:spacing w:before="0" w:after="240" w:line="240" w:lineRule="auto"/>
        <w:rPr>
          <w:i w:val="0"/>
          <w:iCs w:val="0"/>
          <w:sz w:val="28"/>
          <w:szCs w:val="20"/>
        </w:rPr>
      </w:pPr>
      <w:r w:rsidRPr="00B70451">
        <w:rPr>
          <w:i w:val="0"/>
          <w:iCs w:val="0"/>
          <w:sz w:val="28"/>
          <w:szCs w:val="20"/>
        </w:rPr>
        <w:t xml:space="preserve">Task </w:t>
      </w:r>
      <w:r>
        <w:rPr>
          <w:i w:val="0"/>
          <w:iCs w:val="0"/>
          <w:sz w:val="28"/>
          <w:szCs w:val="20"/>
        </w:rPr>
        <w:t>Four</w:t>
      </w:r>
      <w:r w:rsidRPr="00B70451">
        <w:rPr>
          <w:i w:val="0"/>
          <w:iCs w:val="0"/>
          <w:sz w:val="28"/>
          <w:szCs w:val="20"/>
        </w:rPr>
        <w:t>:</w:t>
      </w:r>
    </w:p>
    <w:p w14:paraId="5BC5089B" w14:textId="77777777" w:rsidR="00C26DBB" w:rsidRDefault="00C26DBB" w:rsidP="00C26DBB">
      <w:pPr>
        <w:pStyle w:val="ListParagraph"/>
        <w:numPr>
          <w:ilvl w:val="1"/>
          <w:numId w:val="12"/>
        </w:numPr>
        <w:spacing w:line="240" w:lineRule="auto"/>
      </w:pPr>
      <w:r>
        <w:t>Time to Complete:</w:t>
      </w:r>
    </w:p>
    <w:p w14:paraId="30E8133A" w14:textId="77777777" w:rsidR="00C26DBB" w:rsidRDefault="00C26DBB" w:rsidP="00C26DBB">
      <w:pPr>
        <w:pStyle w:val="ListParagraph"/>
        <w:numPr>
          <w:ilvl w:val="1"/>
          <w:numId w:val="12"/>
        </w:numPr>
        <w:spacing w:line="240" w:lineRule="auto"/>
      </w:pPr>
      <w:r>
        <w:t xml:space="preserve">User Views: </w:t>
      </w:r>
    </w:p>
    <w:p w14:paraId="523667A5" w14:textId="77777777" w:rsidR="00C26DBB" w:rsidRPr="00D53C69" w:rsidRDefault="00C26DBB" w:rsidP="00C26DBB">
      <w:pPr>
        <w:pStyle w:val="ListParagraph"/>
        <w:spacing w:line="240" w:lineRule="auto"/>
        <w:ind w:left="1440"/>
      </w:pPr>
    </w:p>
    <w:p w14:paraId="0C32FB0A" w14:textId="77777777" w:rsidR="00C26DBB" w:rsidRPr="00C26DBB" w:rsidRDefault="00C26DBB" w:rsidP="00C26DBB">
      <w:pPr>
        <w:pStyle w:val="Heading3"/>
        <w:rPr>
          <w:i/>
          <w:iCs/>
        </w:rPr>
      </w:pPr>
      <w:r w:rsidRPr="00B70451">
        <w:rPr>
          <w:i/>
          <w:iCs/>
        </w:rPr>
        <w:t>Open Question Debriefs:</w:t>
      </w:r>
    </w:p>
    <w:p w14:paraId="1AD556CC" w14:textId="77777777" w:rsidR="00C26DBB" w:rsidRDefault="00C26DBB" w:rsidP="00C26DBB">
      <w:r>
        <w:tab/>
        <w:t>1.</w:t>
      </w:r>
    </w:p>
    <w:p w14:paraId="056F9160" w14:textId="77777777" w:rsidR="00C26DBB" w:rsidRDefault="00C26DBB" w:rsidP="00C26DBB">
      <w:r>
        <w:tab/>
        <w:t>2.</w:t>
      </w:r>
    </w:p>
    <w:p w14:paraId="2428CB5F" w14:textId="77777777" w:rsidR="00C26DBB" w:rsidRPr="00C26DBB" w:rsidRDefault="00C26DBB" w:rsidP="00C26DBB">
      <w:pPr>
        <w:ind w:firstLine="720"/>
      </w:pPr>
      <w:r>
        <w:t>3.</w:t>
      </w:r>
    </w:p>
    <w:p w14:paraId="5F82F4DA" w14:textId="0D71F379" w:rsidR="0076135D" w:rsidRDefault="0076135D" w:rsidP="00123D36">
      <w:pPr>
        <w:pStyle w:val="ListBullet"/>
        <w:numPr>
          <w:ilvl w:val="0"/>
          <w:numId w:val="0"/>
        </w:numPr>
      </w:pPr>
    </w:p>
    <w:sectPr w:rsidR="0076135D" w:rsidSect="00C26DBB">
      <w:footerReference w:type="default" r:id="rId10"/>
      <w:footerReference w:type="first" r:id="rId11"/>
      <w:pgSz w:w="12240" w:h="15840"/>
      <w:pgMar w:top="1440" w:right="1080" w:bottom="1440" w:left="1080" w:header="720" w:footer="432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DB5EA96" w14:textId="77777777" w:rsidR="002A7AFC" w:rsidRDefault="002A7AFC">
      <w:pPr>
        <w:spacing w:before="0" w:after="0" w:line="240" w:lineRule="auto"/>
      </w:pPr>
      <w:r>
        <w:separator/>
      </w:r>
    </w:p>
    <w:p w14:paraId="46F56910" w14:textId="77777777" w:rsidR="002A7AFC" w:rsidRDefault="002A7AFC"/>
  </w:endnote>
  <w:endnote w:type="continuationSeparator" w:id="0">
    <w:p w14:paraId="70635F25" w14:textId="77777777" w:rsidR="002A7AFC" w:rsidRDefault="002A7AFC">
      <w:pPr>
        <w:spacing w:before="0" w:after="0" w:line="240" w:lineRule="auto"/>
      </w:pPr>
      <w:r>
        <w:continuationSeparator/>
      </w:r>
    </w:p>
    <w:p w14:paraId="2F460FD8" w14:textId="77777777" w:rsidR="002A7AFC" w:rsidRDefault="002A7AFC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74117172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EAEAD75" w14:textId="77777777" w:rsidR="0076135D" w:rsidRDefault="002A7AFC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8907EB" w14:textId="77777777" w:rsidR="0076135D" w:rsidRDefault="002A7AFC">
    <w:pPr>
      <w:pStyle w:val="Footer"/>
    </w:pPr>
    <w:sdt>
      <w:sdtPr>
        <w:id w:val="7803617"/>
        <w:placeholder/>
        <w:temporary/>
        <w:showingPlcHdr/>
        <w15:appearance w15:val="hidden"/>
      </w:sdtPr>
      <w:sdtEndPr/>
      <w:sdtContent>
        <w:r>
          <w:t>Address | City, St Zip Code</w:t>
        </w:r>
      </w:sdtContent>
    </w:sdt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1A85DCE" w14:textId="77777777" w:rsidR="002A7AFC" w:rsidRDefault="002A7AFC">
      <w:pPr>
        <w:spacing w:before="0" w:after="0" w:line="240" w:lineRule="auto"/>
      </w:pPr>
      <w:r>
        <w:separator/>
      </w:r>
    </w:p>
    <w:p w14:paraId="1323948F" w14:textId="77777777" w:rsidR="002A7AFC" w:rsidRDefault="002A7AFC"/>
  </w:footnote>
  <w:footnote w:type="continuationSeparator" w:id="0">
    <w:p w14:paraId="41D55327" w14:textId="77777777" w:rsidR="002A7AFC" w:rsidRDefault="002A7AFC">
      <w:pPr>
        <w:spacing w:before="0" w:after="0" w:line="240" w:lineRule="auto"/>
      </w:pPr>
      <w:r>
        <w:continuationSeparator/>
      </w:r>
    </w:p>
    <w:p w14:paraId="2FE3DF14" w14:textId="77777777" w:rsidR="002A7AFC" w:rsidRDefault="002A7AFC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8"/>
    <w:multiLevelType w:val="singleLevel"/>
    <w:tmpl w:val="B590CC1C"/>
    <w:lvl w:ilvl="0">
      <w:start w:val="1"/>
      <w:numFmt w:val="decimal"/>
      <w:lvlText w:val="%1."/>
      <w:lvlJc w:val="left"/>
      <w:pPr>
        <w:tabs>
          <w:tab w:val="num" w:pos="605"/>
        </w:tabs>
        <w:ind w:left="864" w:hanging="259"/>
      </w:pPr>
      <w:rPr>
        <w:rFonts w:hint="default"/>
      </w:rPr>
    </w:lvl>
  </w:abstractNum>
  <w:abstractNum w:abstractNumId="1" w15:restartNumberingAfterBreak="0">
    <w:nsid w:val="FFFFFF89"/>
    <w:multiLevelType w:val="singleLevel"/>
    <w:tmpl w:val="81DAE79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" w15:restartNumberingAfterBreak="0">
    <w:nsid w:val="0C4B5103"/>
    <w:multiLevelType w:val="hybridMultilevel"/>
    <w:tmpl w:val="AD0AC416"/>
    <w:lvl w:ilvl="0" w:tplc="1A6C1D10">
      <w:start w:val="1"/>
      <w:numFmt w:val="decimal"/>
      <w:pStyle w:val="ListNumber"/>
      <w:lvlText w:val="%1."/>
      <w:lvlJc w:val="left"/>
      <w:pPr>
        <w:tabs>
          <w:tab w:val="num" w:pos="936"/>
        </w:tabs>
        <w:ind w:left="936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DC41EAB"/>
    <w:multiLevelType w:val="hybridMultilevel"/>
    <w:tmpl w:val="577491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94610CB"/>
    <w:multiLevelType w:val="hybridMultilevel"/>
    <w:tmpl w:val="E14A8836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5" w15:restartNumberingAfterBreak="0">
    <w:nsid w:val="2C1272CE"/>
    <w:multiLevelType w:val="hybridMultilevel"/>
    <w:tmpl w:val="346EC5CE"/>
    <w:lvl w:ilvl="0" w:tplc="A78C31DE">
      <w:start w:val="1"/>
      <w:numFmt w:val="bullet"/>
      <w:lvlText w:val=""/>
      <w:lvlJc w:val="left"/>
      <w:pPr>
        <w:tabs>
          <w:tab w:val="num" w:pos="605"/>
        </w:tabs>
        <w:ind w:left="864" w:hanging="259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C836103"/>
    <w:multiLevelType w:val="hybridMultilevel"/>
    <w:tmpl w:val="1BB41C72"/>
    <w:lvl w:ilvl="0" w:tplc="2908863E">
      <w:start w:val="1"/>
      <w:numFmt w:val="bullet"/>
      <w:lvlText w:val=""/>
      <w:lvlJc w:val="left"/>
      <w:pPr>
        <w:tabs>
          <w:tab w:val="num" w:pos="864"/>
        </w:tabs>
        <w:ind w:left="864" w:hanging="259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4C079EC"/>
    <w:multiLevelType w:val="hybridMultilevel"/>
    <w:tmpl w:val="5FB65210"/>
    <w:lvl w:ilvl="0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8" w15:restartNumberingAfterBreak="0">
    <w:nsid w:val="39CA2A5B"/>
    <w:multiLevelType w:val="hybridMultilevel"/>
    <w:tmpl w:val="4AD2C09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3EE43B7"/>
    <w:multiLevelType w:val="hybridMultilevel"/>
    <w:tmpl w:val="075C9506"/>
    <w:lvl w:ilvl="0" w:tplc="610C7A40">
      <w:start w:val="1"/>
      <w:numFmt w:val="bullet"/>
      <w:lvlText w:val=""/>
      <w:lvlJc w:val="left"/>
      <w:pPr>
        <w:tabs>
          <w:tab w:val="num" w:pos="864"/>
        </w:tabs>
        <w:ind w:left="864" w:hanging="288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D492FD7"/>
    <w:multiLevelType w:val="hybridMultilevel"/>
    <w:tmpl w:val="1CA0A5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9F61C5D"/>
    <w:multiLevelType w:val="hybridMultilevel"/>
    <w:tmpl w:val="9F4A8688"/>
    <w:lvl w:ilvl="0" w:tplc="ABE84DA8">
      <w:start w:val="1"/>
      <w:numFmt w:val="bullet"/>
      <w:pStyle w:val="ListBullet"/>
      <w:lvlText w:val=""/>
      <w:lvlJc w:val="left"/>
      <w:pPr>
        <w:tabs>
          <w:tab w:val="num" w:pos="936"/>
        </w:tabs>
        <w:ind w:left="936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5"/>
  </w:num>
  <w:num w:numId="3">
    <w:abstractNumId w:val="0"/>
  </w:num>
  <w:num w:numId="4">
    <w:abstractNumId w:val="8"/>
  </w:num>
  <w:num w:numId="5">
    <w:abstractNumId w:val="6"/>
  </w:num>
  <w:num w:numId="6">
    <w:abstractNumId w:val="9"/>
  </w:num>
  <w:num w:numId="7">
    <w:abstractNumId w:val="2"/>
  </w:num>
  <w:num w:numId="8">
    <w:abstractNumId w:val="11"/>
  </w:num>
  <w:num w:numId="9">
    <w:abstractNumId w:val="4"/>
  </w:num>
  <w:num w:numId="10">
    <w:abstractNumId w:val="7"/>
  </w:num>
  <w:num w:numId="11">
    <w:abstractNumId w:val="10"/>
  </w:num>
  <w:num w:numId="1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2"/>
  <w:proofState w:spelling="clean" w:grammar="clean"/>
  <w:attachedTemplate r:id="rId1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3D36"/>
    <w:rsid w:val="00123D36"/>
    <w:rsid w:val="002A7AFC"/>
    <w:rsid w:val="002E0A3B"/>
    <w:rsid w:val="004242E8"/>
    <w:rsid w:val="004D4474"/>
    <w:rsid w:val="0052074D"/>
    <w:rsid w:val="0076135D"/>
    <w:rsid w:val="00B27A75"/>
    <w:rsid w:val="00B70451"/>
    <w:rsid w:val="00C26DBB"/>
    <w:rsid w:val="00C8500E"/>
    <w:rsid w:val="00CD2343"/>
    <w:rsid w:val="00CE0F9A"/>
    <w:rsid w:val="00D53C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0D3D7A51"/>
  <w15:chartTrackingRefBased/>
  <w15:docId w15:val="{043503E3-5AF8-1846-8667-4D5511F4BF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color w:val="7F7F7F" w:themeColor="text1" w:themeTint="80"/>
        <w:sz w:val="24"/>
        <w:szCs w:val="24"/>
        <w:lang w:val="en-US" w:eastAsia="ja-JP" w:bidi="ar-SA"/>
      </w:rPr>
    </w:rPrDefault>
    <w:pPrDefault>
      <w:pPr>
        <w:spacing w:before="160" w:after="320" w:line="36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qFormat="1"/>
    <w:lsdException w:name="List Number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240" w:line="240" w:lineRule="auto"/>
      <w:outlineLvl w:val="0"/>
    </w:pPr>
    <w:rPr>
      <w:rFonts w:asciiTheme="majorHAnsi" w:eastAsiaTheme="majorEastAsia" w:hAnsiTheme="majorHAnsi" w:cstheme="majorBidi"/>
      <w:caps/>
      <w:color w:val="0072C6" w:themeColor="accent1"/>
      <w:spacing w:val="14"/>
      <w:sz w:val="64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after="200" w:line="240" w:lineRule="auto"/>
      <w:outlineLvl w:val="1"/>
    </w:pPr>
    <w:rPr>
      <w:rFonts w:asciiTheme="majorHAnsi" w:eastAsiaTheme="majorEastAsia" w:hAnsiTheme="majorHAnsi" w:cstheme="majorBidi"/>
      <w:caps/>
      <w:color w:val="0072C6" w:themeColor="accent1"/>
      <w:spacing w:val="14"/>
      <w:sz w:val="40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after="240" w:line="240" w:lineRule="auto"/>
      <w:contextualSpacing/>
      <w:outlineLvl w:val="2"/>
    </w:pPr>
    <w:rPr>
      <w:rFonts w:asciiTheme="majorHAnsi" w:eastAsiaTheme="majorEastAsia" w:hAnsiTheme="majorHAnsi" w:cstheme="majorBidi"/>
      <w:color w:val="0072C6" w:themeColor="accent1"/>
      <w:sz w:val="3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0072C6" w:themeColor="accent1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keepNext/>
      <w:keepLines/>
      <w:spacing w:after="180" w:line="240" w:lineRule="auto"/>
      <w:outlineLvl w:val="6"/>
    </w:pPr>
    <w:rPr>
      <w:rFonts w:asciiTheme="majorHAnsi" w:eastAsiaTheme="majorEastAsia" w:hAnsiTheme="majorHAnsi" w:cstheme="majorBidi"/>
      <w:i/>
      <w:iCs/>
      <w:spacing w:val="1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keepNext/>
      <w:keepLines/>
      <w:spacing w:after="180" w:line="240" w:lineRule="auto"/>
      <w:outlineLvl w:val="7"/>
    </w:pPr>
    <w:rPr>
      <w:rFonts w:asciiTheme="majorHAnsi" w:eastAsiaTheme="majorEastAsia" w:hAnsiTheme="majorHAnsi" w:cstheme="majorBidi"/>
      <w:spacing w:val="14"/>
      <w:sz w:val="26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keepNext/>
      <w:keepLines/>
      <w:spacing w:after="180" w:line="240" w:lineRule="auto"/>
      <w:outlineLvl w:val="8"/>
    </w:pPr>
    <w:rPr>
      <w:rFonts w:asciiTheme="majorHAnsi" w:eastAsiaTheme="majorEastAsia" w:hAnsiTheme="majorHAnsi" w:cstheme="majorBidi"/>
      <w:i/>
      <w:iCs/>
      <w:spacing w:val="14"/>
      <w:sz w:val="26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ListTable3-Accent1">
    <w:name w:val="List Table 3 Accent 1"/>
    <w:basedOn w:val="TableNormal"/>
    <w:uiPriority w:val="48"/>
    <w:pPr>
      <w:spacing w:after="0" w:line="240" w:lineRule="auto"/>
    </w:pPr>
    <w:tblPr>
      <w:tblStyleRowBandSize w:val="1"/>
      <w:tblStyleColBandSize w:val="1"/>
      <w:tblBorders>
        <w:top w:val="single" w:sz="4" w:space="0" w:color="0072C6" w:themeColor="accent1"/>
        <w:left w:val="single" w:sz="4" w:space="0" w:color="0072C6" w:themeColor="accent1"/>
        <w:bottom w:val="single" w:sz="4" w:space="0" w:color="0072C6" w:themeColor="accent1"/>
        <w:right w:val="single" w:sz="4" w:space="0" w:color="0072C6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72C6" w:themeFill="accent1"/>
      </w:tcPr>
    </w:tblStylePr>
    <w:tblStylePr w:type="lastRow">
      <w:rPr>
        <w:b/>
        <w:bCs/>
      </w:rPr>
      <w:tblPr/>
      <w:tcPr>
        <w:tcBorders>
          <w:top w:val="double" w:sz="4" w:space="0" w:color="0072C6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72C6" w:themeColor="accent1"/>
          <w:right w:val="single" w:sz="4" w:space="0" w:color="0072C6" w:themeColor="accent1"/>
        </w:tcBorders>
      </w:tcPr>
    </w:tblStylePr>
    <w:tblStylePr w:type="band1Horz">
      <w:tblPr/>
      <w:tcPr>
        <w:tcBorders>
          <w:top w:val="single" w:sz="4" w:space="0" w:color="0072C6" w:themeColor="accent1"/>
          <w:bottom w:val="single" w:sz="4" w:space="0" w:color="0072C6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72C6" w:themeColor="accent1"/>
          <w:left w:val="nil"/>
        </w:tcBorders>
      </w:tcPr>
    </w:tblStylePr>
    <w:tblStylePr w:type="swCell">
      <w:tblPr/>
      <w:tcPr>
        <w:tcBorders>
          <w:top w:val="double" w:sz="4" w:space="0" w:color="0072C6" w:themeColor="accent1"/>
          <w:right w:val="nil"/>
        </w:tcBorders>
      </w:tcPr>
    </w:tblStylePr>
  </w:style>
  <w:style w:type="paragraph" w:styleId="Title">
    <w:name w:val="Title"/>
    <w:basedOn w:val="Normal"/>
    <w:next w:val="Normal"/>
    <w:link w:val="TitleChar"/>
    <w:uiPriority w:val="10"/>
    <w:semiHidden/>
    <w:unhideWhenUsed/>
    <w:qFormat/>
    <w:pPr>
      <w:spacing w:before="0" w:after="0" w:line="240" w:lineRule="auto"/>
      <w:contextualSpacing/>
    </w:pPr>
    <w:rPr>
      <w:rFonts w:asciiTheme="majorHAnsi" w:eastAsiaTheme="majorEastAsia" w:hAnsiTheme="majorHAnsi" w:cstheme="majorBidi"/>
      <w:caps/>
      <w:color w:val="F98723" w:themeColor="accent2"/>
      <w:spacing w:val="14"/>
      <w:kern w:val="28"/>
      <w:sz w:val="84"/>
      <w:szCs w:val="56"/>
    </w:rPr>
  </w:style>
  <w:style w:type="character" w:customStyle="1" w:styleId="TitleChar">
    <w:name w:val="Title Char"/>
    <w:basedOn w:val="DefaultParagraphFont"/>
    <w:link w:val="Title"/>
    <w:uiPriority w:val="10"/>
    <w:semiHidden/>
    <w:rPr>
      <w:rFonts w:asciiTheme="majorHAnsi" w:eastAsiaTheme="majorEastAsia" w:hAnsiTheme="majorHAnsi" w:cstheme="majorBidi"/>
      <w:caps/>
      <w:color w:val="F98723" w:themeColor="accent2"/>
      <w:spacing w:val="14"/>
      <w:kern w:val="28"/>
      <w:sz w:val="84"/>
      <w:szCs w:val="56"/>
    </w:rPr>
  </w:style>
  <w:style w:type="paragraph" w:styleId="Subtitle">
    <w:name w:val="Subtitle"/>
    <w:basedOn w:val="Normal"/>
    <w:next w:val="Normal"/>
    <w:link w:val="SubtitleChar"/>
    <w:uiPriority w:val="11"/>
    <w:semiHidden/>
    <w:unhideWhenUsed/>
    <w:qFormat/>
    <w:pPr>
      <w:numPr>
        <w:ilvl w:val="1"/>
      </w:numPr>
      <w:spacing w:before="0" w:after="720" w:line="240" w:lineRule="auto"/>
      <w:contextualSpacing/>
    </w:pPr>
    <w:rPr>
      <w:rFonts w:eastAsiaTheme="minorEastAsia"/>
      <w:caps/>
      <w:sz w:val="40"/>
      <w:szCs w:val="22"/>
    </w:r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aps/>
      <w:color w:val="0072C6" w:themeColor="accent1"/>
      <w:spacing w:val="14"/>
      <w:sz w:val="64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caps/>
      <w:color w:val="0072C6" w:themeColor="accent1"/>
      <w:spacing w:val="14"/>
      <w:sz w:val="40"/>
      <w:szCs w:val="26"/>
    </w:rPr>
  </w:style>
  <w:style w:type="paragraph" w:styleId="ListBullet">
    <w:name w:val="List Bullet"/>
    <w:basedOn w:val="Normal"/>
    <w:uiPriority w:val="31"/>
    <w:qFormat/>
    <w:pPr>
      <w:numPr>
        <w:numId w:val="8"/>
      </w:numPr>
      <w:contextualSpacing/>
    </w:pPr>
  </w:style>
  <w:style w:type="paragraph" w:styleId="Header">
    <w:name w:val="header"/>
    <w:basedOn w:val="Normal"/>
    <w:link w:val="HeaderChar"/>
    <w:uiPriority w:val="99"/>
    <w:unhideWhenUsed/>
    <w:pPr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pPr>
      <w:spacing w:before="360" w:after="560" w:line="264" w:lineRule="auto"/>
      <w:ind w:left="605" w:right="605"/>
      <w:contextualSpacing/>
    </w:pPr>
    <w:rPr>
      <w:rFonts w:asciiTheme="majorHAnsi" w:hAnsiTheme="majorHAnsi"/>
      <w:i/>
      <w:iCs/>
      <w:color w:val="F98723" w:themeColor="accent2"/>
      <w:sz w:val="32"/>
    </w:rPr>
  </w:style>
  <w:style w:type="table" w:styleId="TableGrid">
    <w:name w:val="Table Grid"/>
    <w:basedOn w:val="TableNormal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BusinessPaper">
    <w:name w:val="Business Paper"/>
    <w:basedOn w:val="TableNormal"/>
    <w:uiPriority w:val="99"/>
    <w:pPr>
      <w:spacing w:before="240" w:after="180" w:line="240" w:lineRule="auto"/>
    </w:pPr>
    <w:rPr>
      <w:b/>
    </w:rPr>
    <w:tblPr>
      <w:tblBorders>
        <w:bottom w:val="single" w:sz="6" w:space="0" w:color="0072C6" w:themeColor="accent1"/>
        <w:insideH w:val="single" w:sz="6" w:space="0" w:color="0072C6" w:themeColor="accent1"/>
      </w:tblBorders>
      <w:tblCellMar>
        <w:left w:w="230" w:type="dxa"/>
        <w:right w:w="0" w:type="dxa"/>
      </w:tblCellMar>
    </w:tblPr>
    <w:tblStylePr w:type="firstRow">
      <w:pPr>
        <w:wordWrap/>
        <w:spacing w:beforeLines="0" w:before="200" w:beforeAutospacing="0" w:afterLines="0" w:after="160" w:afterAutospacing="0"/>
      </w:pPr>
      <w:rPr>
        <w:b/>
        <w:i w:val="0"/>
        <w:color w:val="FDF9F7" w:themeColor="background2"/>
        <w:sz w:val="28"/>
      </w:rPr>
      <w:tblPr/>
      <w:trPr>
        <w:tblHeader/>
      </w:trPr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0072C6" w:themeFill="accent1"/>
        <w:vAlign w:val="bottom"/>
      </w:tcPr>
    </w:tblStylePr>
    <w:tblStylePr w:type="firstCol">
      <w:pPr>
        <w:wordWrap/>
        <w:spacing w:beforeLines="0" w:before="240" w:beforeAutospacing="0" w:afterLines="0" w:after="180" w:afterAutospacing="0"/>
        <w:jc w:val="right"/>
      </w:pPr>
      <w:rPr>
        <w:rFonts w:asciiTheme="majorHAnsi" w:hAnsiTheme="majorHAnsi"/>
        <w:b w:val="0"/>
        <w:i w:val="0"/>
        <w:color w:val="0072C6" w:themeColor="accent1"/>
        <w:sz w:val="24"/>
      </w:rPr>
    </w:tblStylePr>
    <w:tblStylePr w:type="nwCell">
      <w:pPr>
        <w:wordWrap/>
        <w:jc w:val="left"/>
      </w:pPr>
    </w:tblStylePr>
  </w:style>
  <w:style w:type="character" w:customStyle="1" w:styleId="SubtitleChar">
    <w:name w:val="Subtitle Char"/>
    <w:basedOn w:val="DefaultParagraphFont"/>
    <w:link w:val="Subtitle"/>
    <w:uiPriority w:val="11"/>
    <w:semiHidden/>
    <w:rPr>
      <w:rFonts w:eastAsiaTheme="minorEastAsia"/>
      <w:caps/>
      <w:sz w:val="40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Theme="majorHAnsi" w:eastAsiaTheme="majorEastAsia" w:hAnsiTheme="majorHAnsi" w:cstheme="majorBidi"/>
      <w:i/>
      <w:iCs/>
      <w:spacing w:val="14"/>
    </w:rPr>
  </w:style>
  <w:style w:type="character" w:customStyle="1" w:styleId="Heading8Char">
    <w:name w:val="Heading 8 Char"/>
    <w:basedOn w:val="DefaultParagraphFont"/>
    <w:link w:val="Heading8"/>
    <w:uiPriority w:val="9"/>
    <w:semiHidden/>
    <w:rPr>
      <w:rFonts w:asciiTheme="majorHAnsi" w:eastAsiaTheme="majorEastAsia" w:hAnsiTheme="majorHAnsi" w:cstheme="majorBidi"/>
      <w:spacing w:val="14"/>
      <w:sz w:val="26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Pr>
      <w:rFonts w:asciiTheme="majorHAnsi" w:eastAsiaTheme="majorEastAsia" w:hAnsiTheme="majorHAnsi" w:cstheme="majorBidi"/>
      <w:i/>
      <w:iCs/>
      <w:spacing w:val="14"/>
      <w:sz w:val="26"/>
      <w:szCs w:val="21"/>
    </w:rPr>
  </w:style>
  <w:style w:type="character" w:styleId="SubtleEmphasis">
    <w:name w:val="Subtle Emphasis"/>
    <w:basedOn w:val="DefaultParagraphFont"/>
    <w:uiPriority w:val="19"/>
    <w:semiHidden/>
    <w:unhideWhenUsed/>
    <w:qFormat/>
    <w:rPr>
      <w:i/>
      <w:iCs/>
      <w:color w:val="0072C6" w:themeColor="accent1"/>
    </w:rPr>
  </w:style>
  <w:style w:type="character" w:styleId="Emphasis">
    <w:name w:val="Emphasis"/>
    <w:basedOn w:val="DefaultParagraphFont"/>
    <w:uiPriority w:val="20"/>
    <w:semiHidden/>
    <w:unhideWhenUsed/>
    <w:qFormat/>
    <w:rPr>
      <w:i/>
      <w:iCs/>
      <w:color w:val="F98723" w:themeColor="accent2"/>
    </w:rPr>
  </w:style>
  <w:style w:type="character" w:styleId="IntenseEmphasis">
    <w:name w:val="Intense Emphasis"/>
    <w:basedOn w:val="DefaultParagraphFont"/>
    <w:uiPriority w:val="21"/>
    <w:semiHidden/>
    <w:unhideWhenUsed/>
    <w:qFormat/>
    <w:rPr>
      <w:b/>
      <w:i/>
      <w:iCs/>
      <w:color w:val="F98723" w:themeColor="accent2"/>
    </w:rPr>
  </w:style>
  <w:style w:type="character" w:styleId="Strong">
    <w:name w:val="Strong"/>
    <w:basedOn w:val="DefaultParagraphFont"/>
    <w:uiPriority w:val="22"/>
    <w:semiHidden/>
    <w:unhideWhenUsed/>
    <w:qFormat/>
    <w:rPr>
      <w:b/>
      <w:bCs/>
      <w:color w:val="0072C6" w:themeColor="accent1"/>
    </w:rPr>
  </w:style>
  <w:style w:type="character" w:styleId="SubtleReference">
    <w:name w:val="Subtle Reference"/>
    <w:basedOn w:val="DefaultParagraphFont"/>
    <w:uiPriority w:val="31"/>
    <w:semiHidden/>
    <w:unhideWhenUsed/>
    <w:qFormat/>
    <w:rPr>
      <w:i/>
      <w:caps/>
      <w:smallCaps w:val="0"/>
      <w:color w:val="0072C6" w:themeColor="accent1"/>
    </w:rPr>
  </w:style>
  <w:style w:type="character" w:styleId="IntenseReference">
    <w:name w:val="Intense Reference"/>
    <w:basedOn w:val="DefaultParagraphFont"/>
    <w:uiPriority w:val="32"/>
    <w:semiHidden/>
    <w:unhideWhenUsed/>
    <w:qFormat/>
    <w:rPr>
      <w:b/>
      <w:bCs/>
      <w:i/>
      <w:caps/>
      <w:smallCaps w:val="0"/>
      <w:color w:val="0072C6" w:themeColor="accent1"/>
      <w:spacing w:val="0"/>
    </w:rPr>
  </w:style>
  <w:style w:type="character" w:styleId="BookTitle">
    <w:name w:val="Book Title"/>
    <w:basedOn w:val="DefaultParagraphFont"/>
    <w:uiPriority w:val="33"/>
    <w:semiHidden/>
    <w:unhideWhenUsed/>
    <w:qFormat/>
    <w:rPr>
      <w:b w:val="0"/>
      <w:bCs/>
      <w:i w:val="0"/>
      <w:iCs/>
      <w:color w:val="0072C6" w:themeColor="accent1"/>
      <w:spacing w:val="0"/>
      <w:u w:val="single"/>
    </w:rPr>
  </w:style>
  <w:style w:type="paragraph" w:styleId="Caption">
    <w:name w:val="caption"/>
    <w:basedOn w:val="Normal"/>
    <w:next w:val="Normal"/>
    <w:uiPriority w:val="35"/>
    <w:semiHidden/>
    <w:unhideWhenUsed/>
    <w:qFormat/>
    <w:pPr>
      <w:spacing w:after="200" w:line="240" w:lineRule="auto"/>
    </w:pPr>
    <w:rPr>
      <w:i/>
      <w:iCs/>
      <w:sz w:val="20"/>
      <w:szCs w:val="1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spacing w:after="0" w:line="360" w:lineRule="auto"/>
      <w:outlineLvl w:val="9"/>
    </w:pPr>
    <w:rPr>
      <w:sz w:val="84"/>
    </w:r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styleId="Footer">
    <w:name w:val="footer"/>
    <w:basedOn w:val="Normal"/>
    <w:link w:val="FooterChar"/>
    <w:uiPriority w:val="99"/>
    <w:unhideWhenUsed/>
    <w:qFormat/>
    <w:pPr>
      <w:pBdr>
        <w:top w:val="single" w:sz="4" w:space="8" w:color="0072C6" w:themeColor="accent1"/>
        <w:left w:val="single" w:sz="4" w:space="31" w:color="0072C6" w:themeColor="accent1"/>
        <w:bottom w:val="single" w:sz="4" w:space="8" w:color="0072C6" w:themeColor="accent1"/>
        <w:right w:val="single" w:sz="4" w:space="31" w:color="0072C6" w:themeColor="accent1"/>
      </w:pBdr>
      <w:shd w:val="clear" w:color="auto" w:fill="0072C6" w:themeFill="accent1"/>
      <w:spacing w:before="0" w:after="0" w:line="240" w:lineRule="auto"/>
    </w:pPr>
    <w:rPr>
      <w:color w:val="FFFFFF" w:themeColor="background1"/>
    </w:rPr>
  </w:style>
  <w:style w:type="character" w:customStyle="1" w:styleId="FooterChar">
    <w:name w:val="Footer Char"/>
    <w:basedOn w:val="DefaultParagraphFont"/>
    <w:link w:val="Footer"/>
    <w:uiPriority w:val="99"/>
    <w:rPr>
      <w:color w:val="FFFFFF" w:themeColor="background1"/>
      <w:shd w:val="clear" w:color="auto" w:fill="0072C6" w:themeFill="accent1"/>
    </w:rPr>
  </w:style>
  <w:style w:type="paragraph" w:styleId="Quote">
    <w:name w:val="Quote"/>
    <w:basedOn w:val="Normal"/>
    <w:next w:val="Normal"/>
    <w:link w:val="QuoteChar"/>
    <w:uiPriority w:val="29"/>
    <w:unhideWhenUsed/>
    <w:qFormat/>
    <w:pPr>
      <w:spacing w:before="360" w:after="560" w:line="264" w:lineRule="auto"/>
      <w:ind w:left="605" w:right="605"/>
      <w:contextualSpacing/>
    </w:pPr>
    <w:rPr>
      <w:rFonts w:asciiTheme="majorHAnsi" w:hAnsiTheme="majorHAnsi"/>
      <w:i/>
      <w:iCs/>
      <w:color w:val="0072C6" w:themeColor="accent1"/>
      <w:sz w:val="40"/>
    </w:rPr>
  </w:style>
  <w:style w:type="character" w:customStyle="1" w:styleId="QuoteChar">
    <w:name w:val="Quote Char"/>
    <w:basedOn w:val="DefaultParagraphFont"/>
    <w:link w:val="Quote"/>
    <w:uiPriority w:val="29"/>
    <w:rPr>
      <w:rFonts w:asciiTheme="majorHAnsi" w:hAnsiTheme="majorHAnsi"/>
      <w:i/>
      <w:iCs/>
      <w:color w:val="0072C6" w:themeColor="accent1"/>
      <w:sz w:val="40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Pr>
      <w:rFonts w:asciiTheme="majorHAnsi" w:hAnsiTheme="majorHAnsi"/>
      <w:i/>
      <w:iCs/>
      <w:color w:val="F98723" w:themeColor="accent2"/>
      <w:sz w:val="32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eastAsiaTheme="majorEastAsia" w:hAnsiTheme="majorHAnsi" w:cstheme="majorBidi"/>
      <w:color w:val="0072C6" w:themeColor="accent1"/>
      <w:sz w:val="34"/>
    </w:rPr>
  </w:style>
  <w:style w:type="paragraph" w:styleId="ListNumber">
    <w:name w:val="List Number"/>
    <w:basedOn w:val="Normal"/>
    <w:uiPriority w:val="32"/>
    <w:qFormat/>
    <w:pPr>
      <w:numPr>
        <w:numId w:val="7"/>
      </w:numPr>
      <w:contextualSpacing/>
    </w:p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color w:val="0072C6" w:themeColor="accent1"/>
    </w:rPr>
  </w:style>
  <w:style w:type="paragraph" w:styleId="NoSpacing">
    <w:name w:val="No Spacing"/>
    <w:link w:val="NoSpacingChar"/>
    <w:uiPriority w:val="1"/>
    <w:qFormat/>
    <w:rsid w:val="00123D36"/>
    <w:pPr>
      <w:spacing w:before="0" w:after="0" w:line="240" w:lineRule="auto"/>
    </w:pPr>
    <w:rPr>
      <w:rFonts w:eastAsiaTheme="minorEastAsia"/>
      <w:color w:val="auto"/>
      <w:sz w:val="22"/>
      <w:szCs w:val="22"/>
      <w:lang w:eastAsia="zh-CN"/>
    </w:rPr>
  </w:style>
  <w:style w:type="character" w:customStyle="1" w:styleId="NoSpacingChar">
    <w:name w:val="No Spacing Char"/>
    <w:basedOn w:val="DefaultParagraphFont"/>
    <w:link w:val="NoSpacing"/>
    <w:uiPriority w:val="1"/>
    <w:rsid w:val="00123D36"/>
    <w:rPr>
      <w:rFonts w:eastAsiaTheme="minorEastAsia"/>
      <w:color w:val="auto"/>
      <w:sz w:val="22"/>
      <w:szCs w:val="22"/>
      <w:lang w:eastAsia="zh-CN"/>
    </w:rPr>
  </w:style>
  <w:style w:type="paragraph" w:styleId="ListParagraph">
    <w:name w:val="List Paragraph"/>
    <w:basedOn w:val="Normal"/>
    <w:uiPriority w:val="34"/>
    <w:unhideWhenUsed/>
    <w:qFormat/>
    <w:rsid w:val="00B7045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celiadiller/Library/Containers/com.microsoft.Word/Data/Library/Application%20Support/Microsoft/Office/16.0/DTS/en-US%7b0EE6C70C-81D2-034C-A450-CE5D4FE6CE47%7d/%7b1C1046B6-7F6A-A244-B9D3-74F209AB8CC9%7dtf10002076.dotx" TargetMode="External"/></Relationships>
</file>

<file path=word/theme/theme1.xml><?xml version="1.0" encoding="utf-8"?>
<a:theme xmlns:a="http://schemas.openxmlformats.org/drawingml/2006/main" name="Office Theme">
  <a:themeElements>
    <a:clrScheme name="Business">
      <a:dk1>
        <a:sysClr val="windowText" lastClr="000000"/>
      </a:dk1>
      <a:lt1>
        <a:sysClr val="window" lastClr="FFFFFF"/>
      </a:lt1>
      <a:dk2>
        <a:srgbClr val="0C1227"/>
      </a:dk2>
      <a:lt2>
        <a:srgbClr val="FDF9F7"/>
      </a:lt2>
      <a:accent1>
        <a:srgbClr val="0072C6"/>
      </a:accent1>
      <a:accent2>
        <a:srgbClr val="F98723"/>
      </a:accent2>
      <a:accent3>
        <a:srgbClr val="DC3C00"/>
      </a:accent3>
      <a:accent4>
        <a:srgbClr val="F9CB23"/>
      </a:accent4>
      <a:accent5>
        <a:srgbClr val="009E49"/>
      </a:accent5>
      <a:accent6>
        <a:srgbClr val="79498B"/>
      </a:accent6>
      <a:hlink>
        <a:srgbClr val="0072C6"/>
      </a:hlink>
      <a:folHlink>
        <a:srgbClr val="79498B"/>
      </a:folHlink>
    </a:clrScheme>
    <a:fontScheme name="Georgia-Arial">
      <a:majorFont>
        <a:latin typeface="Georgia" panose="02040502050405020303"/>
        <a:ea typeface=""/>
        <a:cs typeface=""/>
        <a:font script="Jpan" typeface="ＭＳ Ｐゴシック"/>
        <a:font script="Hang" typeface="돋움"/>
        <a:font script="Hans" typeface="方正舒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BFF61E46-926B-FD49-BC50-BEA4BCFC03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Business Paper.dotx</Template>
  <TotalTime>30</TotalTime>
  <Pages>8</Pages>
  <Words>464</Words>
  <Characters>2645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User Testing</dc:title>
  <dc:subject>Celia Diller</dc:subject>
  <dc:creator>Portfolio Website</dc:creator>
  <cp:keywords/>
  <dc:description/>
  <cp:lastModifiedBy>Celia Diller</cp:lastModifiedBy>
  <cp:revision>8</cp:revision>
  <dcterms:created xsi:type="dcterms:W3CDTF">2021-12-15T18:22:00Z</dcterms:created>
  <dcterms:modified xsi:type="dcterms:W3CDTF">2021-12-15T18:59:00Z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ssetID">
    <vt:lpwstr>TF10002024</vt:lpwstr>
  </property>
</Properties>
</file>