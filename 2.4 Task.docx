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3961365"/>
        <w:docPartObj>
          <w:docPartGallery w:val="Cover Pages"/>
          <w:docPartUnique/>
        </w:docPartObj>
      </w:sdtPr>
      <w:sdtContent>
        <w:p w14:paraId="746CC612" w14:textId="47C3370D" w:rsidR="00123D36" w:rsidRDefault="00123D36">
          <w:r>
            <w:rPr>
              <w:noProof/>
            </w:rPr>
            <mc:AlternateContent>
              <mc:Choice Requires="wpg">
                <w:drawing>
                  <wp:anchor distT="0" distB="0" distL="114300" distR="114300" simplePos="0" relativeHeight="251659264" behindDoc="0" locked="0" layoutInCell="1" allowOverlap="1" wp14:anchorId="0BF7A22B" wp14:editId="7EBE7D83">
                    <wp:simplePos x="0" y="0"/>
                    <wp:positionH relativeFrom="page">
                      <wp:align>center</wp:align>
                    </wp:positionH>
                    <wp:positionV relativeFrom="page">
                      <wp:align>center</wp:align>
                    </wp:positionV>
                    <wp:extent cx="7333488" cy="9601200"/>
                    <wp:effectExtent l="0" t="0" r="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8"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FDF9F7"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5795E2B4" w14:textId="2D6358F3" w:rsidR="00123D36" w:rsidRDefault="00123D36">
                                      <w:pPr>
                                        <w:pStyle w:val="NoSpacing"/>
                                        <w:spacing w:after="240" w:line="264" w:lineRule="auto"/>
                                        <w:rPr>
                                          <w:rFonts w:asciiTheme="majorHAnsi" w:hAnsiTheme="majorHAnsi"/>
                                          <w:color w:val="FDF9F7" w:themeColor="background2"/>
                                          <w:sz w:val="78"/>
                                          <w:szCs w:val="78"/>
                                        </w:rPr>
                                      </w:pPr>
                                      <w:r>
                                        <w:rPr>
                                          <w:rFonts w:asciiTheme="majorHAnsi" w:hAnsiTheme="majorHAnsi"/>
                                          <w:color w:val="FDF9F7" w:themeColor="background2"/>
                                          <w:sz w:val="78"/>
                                          <w:szCs w:val="78"/>
                                        </w:rPr>
                                        <w:t>User Testing</w:t>
                                      </w:r>
                                    </w:p>
                                  </w:sdtContent>
                                </w:sdt>
                                <w:bookmarkStart w:id="0" w:name="_GoBack" w:displacedByCustomXml="next"/>
                                <w:sdt>
                                  <w:sdtPr>
                                    <w:rPr>
                                      <w:color w:val="FDF9F7"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2C270402" w14:textId="47B0F792" w:rsidR="00123D36" w:rsidRDefault="00123D36">
                                      <w:pPr>
                                        <w:pStyle w:val="NoSpacing"/>
                                        <w:spacing w:line="264" w:lineRule="auto"/>
                                        <w:rPr>
                                          <w:color w:val="FDF9F7" w:themeColor="background2"/>
                                          <w:spacing w:val="20"/>
                                          <w:sz w:val="40"/>
                                          <w:szCs w:val="40"/>
                                        </w:rPr>
                                      </w:pPr>
                                      <w:r>
                                        <w:rPr>
                                          <w:color w:val="FDF9F7" w:themeColor="background2"/>
                                          <w:spacing w:val="20"/>
                                          <w:sz w:val="40"/>
                                          <w:szCs w:val="40"/>
                                        </w:rPr>
                                        <w:t>Celia Diller</w:t>
                                      </w:r>
                                    </w:p>
                                  </w:sdtContent>
                                </w:sdt>
                                <w:bookmarkEnd w:id="0" w:displacedByCustomXml="prev"/>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411" y="7305675"/>
                                <a:ext cx="3904488" cy="1204480"/>
                              </a:xfrm>
                              <a:prstGeom prst="rect">
                                <a:avLst/>
                              </a:prstGeom>
                              <a:noFill/>
                              <a:ln w="6350">
                                <a:noFill/>
                              </a:ln>
                            </wps:spPr>
                            <wps:txbx>
                              <w:txbxContent>
                                <w:sdt>
                                  <w:sdtPr>
                                    <w:rPr>
                                      <w:color w:val="FDF9F7"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572C1DF5" w14:textId="37690B20" w:rsidR="00123D36" w:rsidRDefault="00123D36">
                                      <w:pPr>
                                        <w:pStyle w:val="NoSpacing"/>
                                        <w:spacing w:after="180"/>
                                        <w:rPr>
                                          <w:color w:val="FDF9F7" w:themeColor="background2"/>
                                          <w:spacing w:val="20"/>
                                          <w:sz w:val="36"/>
                                          <w:szCs w:val="36"/>
                                        </w:rPr>
                                      </w:pPr>
                                      <w:r>
                                        <w:rPr>
                                          <w:color w:val="FDF9F7" w:themeColor="background2"/>
                                          <w:spacing w:val="20"/>
                                          <w:sz w:val="36"/>
                                          <w:szCs w:val="36"/>
                                        </w:rPr>
                                        <w:t>Portfolio Website</w:t>
                                      </w:r>
                                    </w:p>
                                  </w:sdtContent>
                                </w:sdt>
                                <w:p w14:paraId="52863378" w14:textId="0EDD4255" w:rsidR="00123D36" w:rsidRDefault="00123D36">
                                  <w:pPr>
                                    <w:pStyle w:val="NoSpacing"/>
                                    <w:rPr>
                                      <w:color w:val="FDF9F7" w:themeColor="background2"/>
                                      <w:spacing w:val="20"/>
                                      <w:sz w:val="36"/>
                                      <w:szCs w:val="36"/>
                                    </w:rPr>
                                  </w:pPr>
                                  <w:sdt>
                                    <w:sdtPr>
                                      <w:rPr>
                                        <w:color w:val="FDF9F7"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sdt>
                                  <w:r>
                                    <w:rPr>
                                      <w:color w:val="FDF9F7" w:themeColor="background2"/>
                                      <w:spacing w:val="20"/>
                                      <w:sz w:val="36"/>
                                      <w:szCs w:val="36"/>
                                    </w:rPr>
                                    <w:t>December 2021</w:t>
                                  </w:r>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BF7A22B" id="Group 471" o:spid="_x0000_s1026" alt="Title: Cover page feather background with text block" style="position:absolute;margin-left:0;margin-top:0;width:577.45pt;height:756pt;z-index:251659264;mso-position-horizontal:center;mso-position-horizontal-relative:page;mso-position-vertical:center;mso-position-vertical-relative:page;mso-width-relative:margin" coordsize="73334,9601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f5/e3BAAwAAgDDo/VObww0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">
                    <v:group id="Group 472" o:spid="_x0000_s1027" style="position:absolute;width:73334;height:96012" coordsize="73329,96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">
                        <v:imagedata r:id="rId9" o:title="" croptop="16380f" cropbottom="13257f" cropleft="15439f" cropright="16174f"/>
                      </v:shape>
                      <v:group id="Group 8" o:spid="_x0000_s1029" style="position:absolute;left:24574;top:31242;width:48752;height:59229" coordsize="48752,592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">
                        <v:shape id="Freeform 475" o:spid="_x0000_s1030" style="position:absolute;width:48752;height:59229;visibility:visible;mso-wrap-style:square;v-text-anchor:top" coordsize="3071,37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" path="m199,l3071,r,3731l199,3731r-35,-3l130,3719,98,3704,71,3683,46,3660,27,3631,12,3601,3,3567,,3531,,199,3,164r9,-34l27,98,46,71,71,46,98,27,130,12,164,2,199,xe" fillcolor="#005494 [2404]" stroked="f" strokeweight="0">
                          <v:path arrowok="t"/>
                        </v:shape>
                        <v:shape id="Freeform 476" o:spid="_x0000_s1031" style="position:absolute;left:1851;top:1942;width:46863;height:55435;visibility:visible;mso-wrap-style:square;v-text-anchor:top" coordsize="2952,34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" path="m79,l2952,r,25l79,25,62,27,48,35,35,47,26,63,24,80r,3331l26,3429r9,15l48,3457r14,9l79,3468r2872,l2951,3492r-2872,l59,3489r-19,-8l23,3469,11,3452,3,3433,,3411,,80,3,60,11,41,23,24,40,11,59,4,79,xe" fillcolor="#fdf9f7 [3214]" stroked="f" strokeweight="0">
                          <v:path arrowok="t"/>
                        </v:shape>
                        <v:line id="Straight Connector 477" o:spid="_x0000_s1032" style="position:absolute;visibility:visible;mso-wrap-style:square" from="6930,41613" to="43941,416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" strokecolor="#fdf9f7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30956;top:36957;width:39001;height:355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" filled="f" stroked="f" strokeweight=".5pt">
                      <v:textbox inset="3.6pt,,3.6pt">
                        <w:txbxContent>
                          <w:sdt>
                            <w:sdtPr>
                              <w:rPr>
                                <w:rFonts w:asciiTheme="majorHAnsi" w:hAnsiTheme="majorHAnsi"/>
                                <w:color w:val="FDF9F7"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5795E2B4" w14:textId="2D6358F3" w:rsidR="00123D36" w:rsidRDefault="00123D36">
                                <w:pPr>
                                  <w:pStyle w:val="NoSpacing"/>
                                  <w:spacing w:after="240" w:line="264" w:lineRule="auto"/>
                                  <w:rPr>
                                    <w:rFonts w:asciiTheme="majorHAnsi" w:hAnsiTheme="majorHAnsi"/>
                                    <w:color w:val="FDF9F7" w:themeColor="background2"/>
                                    <w:sz w:val="78"/>
                                    <w:szCs w:val="78"/>
                                  </w:rPr>
                                </w:pPr>
                                <w:r>
                                  <w:rPr>
                                    <w:rFonts w:asciiTheme="majorHAnsi" w:hAnsiTheme="majorHAnsi"/>
                                    <w:color w:val="FDF9F7" w:themeColor="background2"/>
                                    <w:sz w:val="78"/>
                                    <w:szCs w:val="78"/>
                                  </w:rPr>
                                  <w:t>User Testing</w:t>
                                </w:r>
                              </w:p>
                            </w:sdtContent>
                          </w:sdt>
                          <w:bookmarkStart w:id="1" w:name="_GoBack" w:displacedByCustomXml="next"/>
                          <w:sdt>
                            <w:sdtPr>
                              <w:rPr>
                                <w:color w:val="FDF9F7"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2C270402" w14:textId="47B0F792" w:rsidR="00123D36" w:rsidRDefault="00123D36">
                                <w:pPr>
                                  <w:pStyle w:val="NoSpacing"/>
                                  <w:spacing w:line="264" w:lineRule="auto"/>
                                  <w:rPr>
                                    <w:color w:val="FDF9F7" w:themeColor="background2"/>
                                    <w:spacing w:val="20"/>
                                    <w:sz w:val="40"/>
                                    <w:szCs w:val="40"/>
                                  </w:rPr>
                                </w:pPr>
                                <w:r>
                                  <w:rPr>
                                    <w:color w:val="FDF9F7" w:themeColor="background2"/>
                                    <w:spacing w:val="20"/>
                                    <w:sz w:val="40"/>
                                    <w:szCs w:val="40"/>
                                  </w:rPr>
                                  <w:t>Celia Diller</w:t>
                                </w:r>
                              </w:p>
                            </w:sdtContent>
                          </w:sdt>
                          <w:bookmarkEnd w:id="1" w:displacedByCustomXml="prev"/>
                        </w:txbxContent>
                      </v:textbox>
                    </v:shape>
                    <v:shape id="Text Box 479" o:spid="_x0000_s1034" type="#_x0000_t202" style="position:absolute;left:30954;top:73056;width:39044;height:1204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" filled="f" stroked="f" strokeweight=".5pt">
                      <v:textbox inset=",10.8pt,,10.8pt">
                        <w:txbxContent>
                          <w:sdt>
                            <w:sdtPr>
                              <w:rPr>
                                <w:color w:val="FDF9F7"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572C1DF5" w14:textId="37690B20" w:rsidR="00123D36" w:rsidRDefault="00123D36">
                                <w:pPr>
                                  <w:pStyle w:val="NoSpacing"/>
                                  <w:spacing w:after="180"/>
                                  <w:rPr>
                                    <w:color w:val="FDF9F7" w:themeColor="background2"/>
                                    <w:spacing w:val="20"/>
                                    <w:sz w:val="36"/>
                                    <w:szCs w:val="36"/>
                                  </w:rPr>
                                </w:pPr>
                                <w:r>
                                  <w:rPr>
                                    <w:color w:val="FDF9F7" w:themeColor="background2"/>
                                    <w:spacing w:val="20"/>
                                    <w:sz w:val="36"/>
                                    <w:szCs w:val="36"/>
                                  </w:rPr>
                                  <w:t>Portfolio Website</w:t>
                                </w:r>
                              </w:p>
                            </w:sdtContent>
                          </w:sdt>
                          <w:p w14:paraId="52863378" w14:textId="0EDD4255" w:rsidR="00123D36" w:rsidRDefault="00123D36">
                            <w:pPr>
                              <w:pStyle w:val="NoSpacing"/>
                              <w:rPr>
                                <w:color w:val="FDF9F7" w:themeColor="background2"/>
                                <w:spacing w:val="20"/>
                                <w:sz w:val="36"/>
                                <w:szCs w:val="36"/>
                              </w:rPr>
                            </w:pPr>
                            <w:sdt>
                              <w:sdtPr>
                                <w:rPr>
                                  <w:color w:val="FDF9F7"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sdt>
                            <w:r>
                              <w:rPr>
                                <w:color w:val="FDF9F7" w:themeColor="background2"/>
                                <w:spacing w:val="20"/>
                                <w:sz w:val="36"/>
                                <w:szCs w:val="36"/>
                              </w:rPr>
                              <w:t>December 2021</w:t>
                            </w:r>
                          </w:p>
                        </w:txbxContent>
                      </v:textbox>
                    </v:shape>
                    <w10:wrap anchorx="page" anchory="page"/>
                  </v:group>
                </w:pict>
              </mc:Fallback>
            </mc:AlternateContent>
          </w:r>
        </w:p>
        <w:p w14:paraId="4D87A432" w14:textId="01377654" w:rsidR="00123D36" w:rsidRDefault="00123D36">
          <w:pPr>
            <w:rPr>
              <w:rFonts w:asciiTheme="majorHAnsi" w:eastAsiaTheme="majorEastAsia" w:hAnsiTheme="majorHAnsi" w:cstheme="majorBidi"/>
              <w:caps/>
              <w:color w:val="0072C6" w:themeColor="accent1"/>
              <w:spacing w:val="14"/>
              <w:sz w:val="64"/>
              <w:szCs w:val="32"/>
            </w:rPr>
          </w:pPr>
          <w:r>
            <w:br w:type="page"/>
          </w:r>
        </w:p>
      </w:sdtContent>
    </w:sdt>
    <w:p w14:paraId="0064FD4A" w14:textId="23D9BFED" w:rsidR="0076135D" w:rsidRDefault="00123D36" w:rsidP="00123D36">
      <w:pPr>
        <w:pStyle w:val="Heading1"/>
      </w:pPr>
      <w:r>
        <w:lastRenderedPageBreak/>
        <w:t>User testing guidelines</w:t>
      </w:r>
    </w:p>
    <w:p w14:paraId="45F03689" w14:textId="0DE143C4" w:rsidR="00CE0F9A" w:rsidRPr="00CE0F9A" w:rsidRDefault="00123D36" w:rsidP="00CE0F9A">
      <w:pPr>
        <w:pStyle w:val="Heading2"/>
      </w:pPr>
      <w:r>
        <w:t>target criteria</w:t>
      </w:r>
    </w:p>
    <w:p w14:paraId="650677A7" w14:textId="2D36B661" w:rsidR="0052074D" w:rsidRDefault="0052074D" w:rsidP="00CE0F9A">
      <w:pPr>
        <w:spacing w:line="276" w:lineRule="auto"/>
      </w:pPr>
      <w:r>
        <w:t>Demographics: ages 18+</w:t>
      </w:r>
    </w:p>
    <w:p w14:paraId="01E2D58C" w14:textId="099771A7" w:rsidR="0052074D" w:rsidRDefault="0052074D" w:rsidP="00CE0F9A">
      <w:pPr>
        <w:spacing w:line="276" w:lineRule="auto"/>
      </w:pPr>
      <w:r>
        <w:t>Professions: Hiring managers, Employers, Designers, and educators.</w:t>
      </w:r>
    </w:p>
    <w:p w14:paraId="6E50C374" w14:textId="15F1638A" w:rsidR="0052074D" w:rsidRDefault="0052074D" w:rsidP="00CE0F9A">
      <w:pPr>
        <w:spacing w:line="276" w:lineRule="auto"/>
      </w:pPr>
      <w:r>
        <w:t>Skills: average to extensive.</w:t>
      </w:r>
    </w:p>
    <w:p w14:paraId="6884547C" w14:textId="77777777" w:rsidR="00CE0F9A" w:rsidRPr="0052074D" w:rsidRDefault="00CE0F9A" w:rsidP="00CE0F9A"/>
    <w:p w14:paraId="16D54AB4" w14:textId="0F9F977D" w:rsidR="00CE0F9A" w:rsidRPr="00CE0F9A" w:rsidRDefault="00123D36" w:rsidP="00CE0F9A">
      <w:pPr>
        <w:pStyle w:val="Heading2"/>
        <w:spacing w:after="100" w:afterAutospacing="1"/>
      </w:pPr>
      <w:r>
        <w:t>User goals</w:t>
      </w:r>
    </w:p>
    <w:p w14:paraId="7CDE09E1" w14:textId="5D7BB8B3" w:rsidR="00123D36" w:rsidRDefault="00123D36" w:rsidP="00CE0F9A">
      <w:pPr>
        <w:spacing w:line="276" w:lineRule="auto"/>
      </w:pPr>
      <w:r>
        <w:t>1.</w:t>
      </w:r>
      <w:r w:rsidR="002E0A3B">
        <w:t xml:space="preserve"> View 4 different projects and see the growth of my design progress throughout this course.</w:t>
      </w:r>
    </w:p>
    <w:p w14:paraId="2AA8BA8F" w14:textId="207B73F1" w:rsidR="00123D36" w:rsidRDefault="00123D36" w:rsidP="00CE0F9A">
      <w:pPr>
        <w:spacing w:line="276" w:lineRule="auto"/>
      </w:pPr>
      <w:r>
        <w:t>2.</w:t>
      </w:r>
      <w:r w:rsidR="002E0A3B">
        <w:t xml:space="preserve"> </w:t>
      </w:r>
      <w:r w:rsidR="00C8500E">
        <w:t>Learn about my life and view my previous experiences.</w:t>
      </w:r>
    </w:p>
    <w:p w14:paraId="528BBDF2" w14:textId="78833D72" w:rsidR="00123D36" w:rsidRDefault="00123D36" w:rsidP="00CE0F9A">
      <w:pPr>
        <w:spacing w:line="276" w:lineRule="auto"/>
      </w:pPr>
      <w:r>
        <w:t>3.</w:t>
      </w:r>
      <w:r w:rsidR="00C8500E">
        <w:t xml:space="preserve"> Be able to contact me off my LinkedIn.</w:t>
      </w:r>
    </w:p>
    <w:p w14:paraId="5DD9309A" w14:textId="77777777" w:rsidR="00CE0F9A" w:rsidRDefault="00CE0F9A" w:rsidP="00CE0F9A"/>
    <w:p w14:paraId="44008C21" w14:textId="6C083B65" w:rsidR="00123D36" w:rsidRDefault="00B27A75" w:rsidP="00123D36">
      <w:pPr>
        <w:pStyle w:val="Heading2"/>
      </w:pPr>
      <w:r>
        <w:t>Welcome!</w:t>
      </w:r>
    </w:p>
    <w:p w14:paraId="77C76E5F" w14:textId="7EA5CF39" w:rsidR="00CE0F9A" w:rsidRDefault="00B27A75" w:rsidP="00792654">
      <w:pPr>
        <w:spacing w:line="360" w:lineRule="auto"/>
      </w:pPr>
      <w:r>
        <w:t>Hey everyone! My name is Celia Diller, and I am just about finishing my Career Foundry UI Design courses! I am here to help you navigate this user testing and wanted to give you guys a run-down of how this will work.</w:t>
      </w:r>
      <w:r w:rsidR="00CE0F9A">
        <w:t xml:space="preserve"> First, I will be asking you some background questions to help me determine my demographic I reach and then we will walk through all the tasks together. Please be honest with your feedback</w:t>
      </w:r>
      <w:r w:rsidR="004242E8">
        <w:t>.</w:t>
      </w:r>
    </w:p>
    <w:p w14:paraId="3A0BAC74" w14:textId="77777777" w:rsidR="00792654" w:rsidRDefault="00792654" w:rsidP="00792654">
      <w:pPr>
        <w:spacing w:line="360" w:lineRule="auto"/>
      </w:pPr>
    </w:p>
    <w:p w14:paraId="59C25F72" w14:textId="702A7D40" w:rsidR="002E0A3B" w:rsidRDefault="002E0A3B" w:rsidP="002E0A3B">
      <w:pPr>
        <w:pStyle w:val="Heading2"/>
      </w:pPr>
      <w:r>
        <w:t>user questions</w:t>
      </w:r>
    </w:p>
    <w:p w14:paraId="77AFBA51" w14:textId="04F67CF9" w:rsidR="002E0A3B" w:rsidRDefault="002E0A3B" w:rsidP="008053CC">
      <w:pPr>
        <w:spacing w:line="360" w:lineRule="auto"/>
      </w:pPr>
      <w:r>
        <w:t>1. What is your age?</w:t>
      </w:r>
    </w:p>
    <w:p w14:paraId="0D8709F5" w14:textId="6A4F59C0" w:rsidR="002E0A3B" w:rsidRDefault="002E0A3B" w:rsidP="008053CC">
      <w:pPr>
        <w:spacing w:line="360" w:lineRule="auto"/>
      </w:pPr>
      <w:r>
        <w:t>2. Tell me about your daily involvement in use of devices or programs.</w:t>
      </w:r>
    </w:p>
    <w:p w14:paraId="0DC401D1" w14:textId="668FFDE6" w:rsidR="002E0A3B" w:rsidRDefault="002E0A3B" w:rsidP="008053CC">
      <w:pPr>
        <w:spacing w:line="360" w:lineRule="auto"/>
      </w:pPr>
      <w:r>
        <w:t>3. Have you ever been involved in hiring decisions for you profession?</w:t>
      </w:r>
    </w:p>
    <w:p w14:paraId="762C08C2" w14:textId="78E23A83" w:rsidR="00792654" w:rsidRDefault="002E0A3B" w:rsidP="00792654">
      <w:pPr>
        <w:spacing w:line="360" w:lineRule="auto"/>
      </w:pPr>
      <w:r>
        <w:t>4. How extensive is your knowledge of UI/UX Design?</w:t>
      </w:r>
    </w:p>
    <w:p w14:paraId="371E6FFE" w14:textId="25BB2EBA" w:rsidR="00792654" w:rsidRDefault="00792654" w:rsidP="002E0A3B">
      <w:pPr>
        <w:pStyle w:val="Heading2"/>
      </w:pPr>
    </w:p>
    <w:p w14:paraId="18FC6C0A" w14:textId="77777777" w:rsidR="00792654" w:rsidRPr="00792654" w:rsidRDefault="00792654" w:rsidP="00792654">
      <w:pPr>
        <w:rPr>
          <w:lang w:eastAsia="ja-JP"/>
        </w:rPr>
      </w:pPr>
    </w:p>
    <w:p w14:paraId="56D40D58" w14:textId="7BCE5EF9" w:rsidR="002E0A3B" w:rsidRDefault="002E0A3B" w:rsidP="002E0A3B">
      <w:pPr>
        <w:pStyle w:val="Heading2"/>
      </w:pPr>
      <w:r>
        <w:lastRenderedPageBreak/>
        <w:t>Sce</w:t>
      </w:r>
      <w:r w:rsidR="00CD2343">
        <w:t>na</w:t>
      </w:r>
      <w:r>
        <w:t>rios</w:t>
      </w:r>
    </w:p>
    <w:p w14:paraId="089A5EEF" w14:textId="56B2AD9D" w:rsidR="004242E8" w:rsidRDefault="004242E8" w:rsidP="00792654">
      <w:pPr>
        <w:spacing w:line="360" w:lineRule="auto"/>
      </w:pPr>
      <w:r>
        <w:t>1. You are on the home page. Navigate to see all 4 Projects and comment on the design layout.</w:t>
      </w:r>
    </w:p>
    <w:p w14:paraId="084BA73A" w14:textId="5F835F12" w:rsidR="004242E8" w:rsidRDefault="004242E8" w:rsidP="00792654">
      <w:pPr>
        <w:spacing w:line="360" w:lineRule="auto"/>
      </w:pPr>
      <w:r>
        <w:t>2. Navigate to the About Page and read all the information. How do you find the overview of my about page?</w:t>
      </w:r>
    </w:p>
    <w:p w14:paraId="4DE31C0A" w14:textId="065DF8B8" w:rsidR="004D4474" w:rsidRDefault="004D4474" w:rsidP="00792654">
      <w:pPr>
        <w:spacing w:line="360" w:lineRule="auto"/>
      </w:pPr>
      <w:r>
        <w:t>3. View my Graphic Detail Project. What are your first impressions on this project?</w:t>
      </w:r>
    </w:p>
    <w:p w14:paraId="28971E99" w14:textId="4703259E" w:rsidR="002E0A3B" w:rsidRDefault="004D4474" w:rsidP="00792654">
      <w:pPr>
        <w:spacing w:line="360" w:lineRule="auto"/>
      </w:pPr>
      <w:r>
        <w:t>4</w:t>
      </w:r>
      <w:r w:rsidR="004242E8">
        <w:t>. Navigate to my Contact section and find my LinkedIn page.</w:t>
      </w:r>
      <w:r>
        <w:t xml:space="preserve"> </w:t>
      </w:r>
    </w:p>
    <w:p w14:paraId="5EC6EFEB" w14:textId="77777777" w:rsidR="004D4474" w:rsidRPr="002E0A3B" w:rsidRDefault="004D4474" w:rsidP="002E0A3B"/>
    <w:p w14:paraId="4818528F" w14:textId="09D117FA" w:rsidR="002E0A3B" w:rsidRDefault="002E0A3B" w:rsidP="002E0A3B">
      <w:pPr>
        <w:pStyle w:val="Heading2"/>
      </w:pPr>
      <w:r>
        <w:t>open questions</w:t>
      </w:r>
    </w:p>
    <w:p w14:paraId="28CC7E5C" w14:textId="3BA5AD11" w:rsidR="002E0A3B" w:rsidRDefault="004242E8" w:rsidP="00792654">
      <w:pPr>
        <w:spacing w:line="360" w:lineRule="auto"/>
      </w:pPr>
      <w:r>
        <w:t>1. What did you enjoy about using the website and what did you think of the theme?</w:t>
      </w:r>
    </w:p>
    <w:p w14:paraId="4F0A7A66" w14:textId="4A10B957" w:rsidR="004242E8" w:rsidRDefault="004242E8" w:rsidP="00792654">
      <w:pPr>
        <w:spacing w:line="360" w:lineRule="auto"/>
      </w:pPr>
      <w:r>
        <w:t>2. Did you find anything confusing about the website and, if so, what would make it better?</w:t>
      </w:r>
    </w:p>
    <w:p w14:paraId="4C4F42CD" w14:textId="3C424E75" w:rsidR="004242E8" w:rsidRPr="002E0A3B" w:rsidRDefault="004242E8" w:rsidP="00792654">
      <w:pPr>
        <w:spacing w:line="360" w:lineRule="auto"/>
      </w:pPr>
      <w:r>
        <w:t>3. Is there anything you would add to the website to make it easier to use?</w:t>
      </w:r>
    </w:p>
    <w:p w14:paraId="4C3AF6E4" w14:textId="77777777" w:rsidR="002E0A3B" w:rsidRPr="002E0A3B" w:rsidRDefault="002E0A3B" w:rsidP="002E0A3B"/>
    <w:p w14:paraId="1C3EEE3D" w14:textId="77777777" w:rsidR="00792654" w:rsidRDefault="00792654" w:rsidP="00CD2343">
      <w:pPr>
        <w:pStyle w:val="Heading2"/>
        <w:rPr>
          <w:sz w:val="36"/>
          <w:szCs w:val="24"/>
        </w:rPr>
      </w:pPr>
    </w:p>
    <w:p w14:paraId="6698A6D0" w14:textId="77777777" w:rsidR="00792654" w:rsidRDefault="00792654" w:rsidP="00CD2343">
      <w:pPr>
        <w:pStyle w:val="Heading2"/>
        <w:rPr>
          <w:sz w:val="36"/>
          <w:szCs w:val="24"/>
        </w:rPr>
      </w:pPr>
    </w:p>
    <w:p w14:paraId="21E6728D" w14:textId="77777777" w:rsidR="00792654" w:rsidRDefault="00792654" w:rsidP="00CD2343">
      <w:pPr>
        <w:pStyle w:val="Heading2"/>
        <w:rPr>
          <w:sz w:val="36"/>
          <w:szCs w:val="24"/>
        </w:rPr>
      </w:pPr>
    </w:p>
    <w:p w14:paraId="4CFA088F" w14:textId="77777777" w:rsidR="00792654" w:rsidRDefault="00792654" w:rsidP="00CD2343">
      <w:pPr>
        <w:pStyle w:val="Heading2"/>
        <w:rPr>
          <w:sz w:val="36"/>
          <w:szCs w:val="24"/>
        </w:rPr>
      </w:pPr>
    </w:p>
    <w:p w14:paraId="0B3F02A1" w14:textId="77777777" w:rsidR="00792654" w:rsidRDefault="00792654" w:rsidP="00CD2343">
      <w:pPr>
        <w:pStyle w:val="Heading2"/>
        <w:rPr>
          <w:sz w:val="36"/>
          <w:szCs w:val="24"/>
        </w:rPr>
      </w:pPr>
    </w:p>
    <w:p w14:paraId="48217405" w14:textId="77777777" w:rsidR="00792654" w:rsidRDefault="00792654" w:rsidP="00CD2343">
      <w:pPr>
        <w:pStyle w:val="Heading2"/>
        <w:rPr>
          <w:sz w:val="36"/>
          <w:szCs w:val="24"/>
        </w:rPr>
      </w:pPr>
    </w:p>
    <w:p w14:paraId="5521E2CA" w14:textId="77777777" w:rsidR="00792654" w:rsidRDefault="00792654" w:rsidP="00CD2343">
      <w:pPr>
        <w:pStyle w:val="Heading2"/>
        <w:rPr>
          <w:sz w:val="36"/>
          <w:szCs w:val="24"/>
        </w:rPr>
      </w:pPr>
    </w:p>
    <w:p w14:paraId="59441796" w14:textId="77777777" w:rsidR="00792654" w:rsidRDefault="00792654" w:rsidP="00CD2343">
      <w:pPr>
        <w:pStyle w:val="Heading2"/>
        <w:rPr>
          <w:sz w:val="36"/>
          <w:szCs w:val="24"/>
        </w:rPr>
      </w:pPr>
    </w:p>
    <w:p w14:paraId="3AACD7FB" w14:textId="5DA5E766" w:rsidR="00792654" w:rsidRDefault="00792654" w:rsidP="00CD2343">
      <w:pPr>
        <w:pStyle w:val="Heading2"/>
        <w:rPr>
          <w:sz w:val="36"/>
          <w:szCs w:val="24"/>
        </w:rPr>
      </w:pPr>
    </w:p>
    <w:p w14:paraId="40AB09C6" w14:textId="7CA2C2F9" w:rsidR="00792654" w:rsidRDefault="00792654" w:rsidP="00792654">
      <w:pPr>
        <w:rPr>
          <w:lang w:eastAsia="ja-JP"/>
        </w:rPr>
      </w:pPr>
    </w:p>
    <w:p w14:paraId="0B1EC6B1" w14:textId="77777777" w:rsidR="00792654" w:rsidRPr="00792654" w:rsidRDefault="00792654" w:rsidP="00792654">
      <w:pPr>
        <w:rPr>
          <w:lang w:eastAsia="ja-JP"/>
        </w:rPr>
      </w:pPr>
    </w:p>
    <w:p w14:paraId="23C2A739" w14:textId="13E69386" w:rsidR="00CD2343" w:rsidRPr="005F7ACD" w:rsidRDefault="00CD2343" w:rsidP="00CD2343">
      <w:pPr>
        <w:pStyle w:val="Heading2"/>
        <w:rPr>
          <w:szCs w:val="28"/>
        </w:rPr>
      </w:pPr>
      <w:r w:rsidRPr="005F7ACD">
        <w:rPr>
          <w:szCs w:val="28"/>
        </w:rPr>
        <w:lastRenderedPageBreak/>
        <w:t>User one: Carter</w:t>
      </w:r>
    </w:p>
    <w:p w14:paraId="3073686A" w14:textId="533C7F50" w:rsidR="00B70451" w:rsidRPr="005F7ACD" w:rsidRDefault="00B70451" w:rsidP="00B70451">
      <w:pPr>
        <w:pStyle w:val="Heading3"/>
        <w:rPr>
          <w:i/>
          <w:iCs/>
          <w:sz w:val="36"/>
        </w:rPr>
      </w:pPr>
      <w:r w:rsidRPr="005F7ACD">
        <w:rPr>
          <w:i/>
          <w:iCs/>
          <w:sz w:val="36"/>
        </w:rPr>
        <w:t>User Target Criteria:</w:t>
      </w:r>
    </w:p>
    <w:p w14:paraId="39458D41" w14:textId="3421BEA2" w:rsidR="00E37A22" w:rsidRPr="005F7ACD" w:rsidRDefault="004D4474" w:rsidP="00E37A22">
      <w:pPr>
        <w:spacing w:after="120"/>
      </w:pPr>
      <w:r w:rsidRPr="005F7ACD">
        <w:t>Age:</w:t>
      </w:r>
      <w:r w:rsidR="00E37A22" w:rsidRPr="005F7ACD">
        <w:t xml:space="preserve"> 24</w:t>
      </w:r>
    </w:p>
    <w:p w14:paraId="0D9B244C" w14:textId="7E141D85" w:rsidR="00E37A22" w:rsidRPr="005F7ACD" w:rsidRDefault="00E37A22" w:rsidP="00E37A22">
      <w:pPr>
        <w:spacing w:after="120"/>
      </w:pPr>
      <w:r w:rsidRPr="005F7ACD">
        <w:t>Profession: UX Design</w:t>
      </w:r>
      <w:r w:rsidR="005268F5" w:rsidRPr="005F7ACD">
        <w:t xml:space="preserve"> Student</w:t>
      </w:r>
    </w:p>
    <w:p w14:paraId="2EDFB867" w14:textId="64AF4E82" w:rsidR="00C26DBB" w:rsidRPr="005F7ACD" w:rsidRDefault="00E37A22" w:rsidP="005268F5">
      <w:pPr>
        <w:spacing w:after="320"/>
      </w:pPr>
      <w:r w:rsidRPr="005F7ACD">
        <w:t>Designer Experience and Use</w:t>
      </w:r>
      <w:r w:rsidRPr="005F7ACD">
        <w:t>:</w:t>
      </w:r>
      <w:r w:rsidR="00792654" w:rsidRPr="005F7ACD">
        <w:t xml:space="preserve"> I </w:t>
      </w:r>
      <w:r w:rsidRPr="005F7ACD">
        <w:rPr>
          <w:color w:val="000000" w:themeColor="text1"/>
        </w:rPr>
        <w:t xml:space="preserve">tend to mindlessly scroll through Instagram throughout the entirety of my day. I use my iPad a fair amount to create digital renderings on Procreate. I use my laptop for work and school related items </w:t>
      </w:r>
      <w:r w:rsidRPr="005F7ACD">
        <w:rPr>
          <w:color w:val="000000" w:themeColor="text1"/>
        </w:rPr>
        <w:t>using,</w:t>
      </w:r>
      <w:r w:rsidRPr="005F7ACD">
        <w:rPr>
          <w:color w:val="000000" w:themeColor="text1"/>
        </w:rPr>
        <w:t xml:space="preserve"> Google Docs, Slides and Sheets and Adobe Creative Cloud.</w:t>
      </w:r>
    </w:p>
    <w:p w14:paraId="2523F8E7" w14:textId="084F6D5B" w:rsidR="004D4474" w:rsidRPr="005F7ACD" w:rsidRDefault="00B70451" w:rsidP="00B70451">
      <w:pPr>
        <w:pStyle w:val="Heading3"/>
        <w:rPr>
          <w:i/>
          <w:iCs/>
          <w:sz w:val="36"/>
        </w:rPr>
      </w:pPr>
      <w:r w:rsidRPr="005F7ACD">
        <w:rPr>
          <w:i/>
          <w:iCs/>
          <w:sz w:val="36"/>
        </w:rPr>
        <w:t>Tasks:</w:t>
      </w:r>
    </w:p>
    <w:p w14:paraId="48F8A780" w14:textId="2C595A76" w:rsidR="00D53C69" w:rsidRPr="005F7ACD" w:rsidRDefault="004D4474" w:rsidP="00D53C69">
      <w:pPr>
        <w:pStyle w:val="Quote"/>
        <w:spacing w:before="0" w:after="240" w:line="240" w:lineRule="auto"/>
        <w:rPr>
          <w:i w:val="0"/>
          <w:iCs w:val="0"/>
          <w:sz w:val="28"/>
          <w:szCs w:val="20"/>
        </w:rPr>
      </w:pPr>
      <w:r w:rsidRPr="005F7ACD">
        <w:rPr>
          <w:i w:val="0"/>
          <w:iCs w:val="0"/>
          <w:sz w:val="28"/>
          <w:szCs w:val="20"/>
        </w:rPr>
        <w:t>Task One:</w:t>
      </w:r>
    </w:p>
    <w:p w14:paraId="7AF03DA0" w14:textId="2275D8C9" w:rsidR="00D53C69" w:rsidRPr="005F7ACD" w:rsidRDefault="00D53C69" w:rsidP="00D53C69">
      <w:pPr>
        <w:pStyle w:val="ListParagraph"/>
        <w:numPr>
          <w:ilvl w:val="1"/>
          <w:numId w:val="12"/>
        </w:numPr>
        <w:spacing w:line="240" w:lineRule="auto"/>
        <w:rPr>
          <w:rFonts w:ascii="Times New Roman" w:hAnsi="Times New Roman" w:cs="Times New Roman"/>
          <w:color w:val="000000" w:themeColor="text1"/>
        </w:rPr>
      </w:pPr>
      <w:r w:rsidRPr="005F7ACD">
        <w:rPr>
          <w:rFonts w:ascii="Times New Roman" w:hAnsi="Times New Roman" w:cs="Times New Roman"/>
          <w:color w:val="000000" w:themeColor="text1"/>
        </w:rPr>
        <w:t>Time to Complete:</w:t>
      </w:r>
      <w:r w:rsidR="005268F5" w:rsidRPr="005F7ACD">
        <w:rPr>
          <w:rFonts w:ascii="Times New Roman" w:hAnsi="Times New Roman" w:cs="Times New Roman"/>
          <w:color w:val="000000" w:themeColor="text1"/>
        </w:rPr>
        <w:t xml:space="preserve"> 2 minutes</w:t>
      </w:r>
    </w:p>
    <w:p w14:paraId="3DA7A79F" w14:textId="06289D11" w:rsidR="005268F5" w:rsidRPr="005F7ACD" w:rsidRDefault="00D53C69" w:rsidP="005268F5">
      <w:pPr>
        <w:pStyle w:val="ListParagraph"/>
        <w:numPr>
          <w:ilvl w:val="1"/>
          <w:numId w:val="12"/>
        </w:numPr>
        <w:spacing w:line="240" w:lineRule="auto"/>
        <w:rPr>
          <w:rFonts w:ascii="Times New Roman" w:hAnsi="Times New Roman" w:cs="Times New Roman"/>
          <w:color w:val="000000" w:themeColor="text1"/>
        </w:rPr>
      </w:pPr>
      <w:r w:rsidRPr="005F7ACD">
        <w:rPr>
          <w:rFonts w:ascii="Times New Roman" w:hAnsi="Times New Roman" w:cs="Times New Roman"/>
          <w:color w:val="000000" w:themeColor="text1"/>
        </w:rPr>
        <w:t>User Views:</w:t>
      </w:r>
      <w:r w:rsidR="005268F5" w:rsidRPr="005F7ACD">
        <w:rPr>
          <w:rFonts w:ascii="Times New Roman" w:hAnsi="Times New Roman" w:cs="Times New Roman"/>
          <w:color w:val="000000" w:themeColor="text1"/>
        </w:rPr>
        <w:t xml:space="preserve"> </w:t>
      </w:r>
      <w:r w:rsidR="005268F5" w:rsidRPr="005F7ACD">
        <w:rPr>
          <w:rFonts w:ascii="Times New Roman" w:eastAsia="Times New Roman" w:hAnsi="Times New Roman" w:cs="Times New Roman"/>
          <w:color w:val="000000" w:themeColor="text1"/>
          <w:lang w:eastAsia="en-US"/>
        </w:rPr>
        <w:t>I feel like it is too much on one side and it makes it look heavy. My suggestions would be to either place everything in the center of the page or try to have them side-by-side in a quadrant of 4.</w:t>
      </w:r>
    </w:p>
    <w:p w14:paraId="42F0BCA0" w14:textId="5602B809" w:rsidR="00D53C69" w:rsidRPr="005F7ACD" w:rsidRDefault="00D53C69" w:rsidP="00D53C69">
      <w:pPr>
        <w:pStyle w:val="Quote"/>
        <w:spacing w:before="0" w:after="240" w:line="240" w:lineRule="auto"/>
        <w:rPr>
          <w:i w:val="0"/>
          <w:iCs w:val="0"/>
          <w:sz w:val="28"/>
          <w:szCs w:val="20"/>
        </w:rPr>
      </w:pPr>
      <w:r w:rsidRPr="005F7ACD">
        <w:rPr>
          <w:i w:val="0"/>
          <w:iCs w:val="0"/>
          <w:sz w:val="28"/>
          <w:szCs w:val="20"/>
        </w:rPr>
        <w:t xml:space="preserve">Task </w:t>
      </w:r>
      <w:r w:rsidRPr="005F7ACD">
        <w:rPr>
          <w:i w:val="0"/>
          <w:iCs w:val="0"/>
          <w:sz w:val="28"/>
          <w:szCs w:val="20"/>
        </w:rPr>
        <w:t>Two</w:t>
      </w:r>
      <w:r w:rsidRPr="005F7ACD">
        <w:rPr>
          <w:i w:val="0"/>
          <w:iCs w:val="0"/>
          <w:sz w:val="28"/>
          <w:szCs w:val="20"/>
        </w:rPr>
        <w:t>:</w:t>
      </w:r>
    </w:p>
    <w:p w14:paraId="37F7FC22" w14:textId="77777777" w:rsidR="005268F5" w:rsidRPr="005F7ACD" w:rsidRDefault="00D53C69" w:rsidP="005268F5">
      <w:pPr>
        <w:pStyle w:val="ListParagraph"/>
        <w:numPr>
          <w:ilvl w:val="1"/>
          <w:numId w:val="12"/>
        </w:numPr>
        <w:spacing w:line="240" w:lineRule="auto"/>
        <w:rPr>
          <w:rFonts w:ascii="Times New Roman" w:hAnsi="Times New Roman" w:cs="Times New Roman"/>
          <w:color w:val="000000" w:themeColor="text1"/>
        </w:rPr>
      </w:pPr>
      <w:r w:rsidRPr="005F7ACD">
        <w:rPr>
          <w:rFonts w:ascii="Times New Roman" w:hAnsi="Times New Roman" w:cs="Times New Roman"/>
          <w:color w:val="000000" w:themeColor="text1"/>
        </w:rPr>
        <w:t>Time to Complete:</w:t>
      </w:r>
      <w:r w:rsidR="005268F5" w:rsidRPr="005F7ACD">
        <w:rPr>
          <w:rFonts w:ascii="Times New Roman" w:hAnsi="Times New Roman" w:cs="Times New Roman"/>
          <w:color w:val="000000" w:themeColor="text1"/>
        </w:rPr>
        <w:t xml:space="preserve"> 5 minutes</w:t>
      </w:r>
    </w:p>
    <w:p w14:paraId="7B162B06" w14:textId="3A48CED8" w:rsidR="00D53C69" w:rsidRPr="005F7ACD" w:rsidRDefault="00D53C69" w:rsidP="005268F5">
      <w:pPr>
        <w:pStyle w:val="ListParagraph"/>
        <w:numPr>
          <w:ilvl w:val="1"/>
          <w:numId w:val="12"/>
        </w:numPr>
        <w:spacing w:line="240" w:lineRule="auto"/>
        <w:rPr>
          <w:rFonts w:ascii="Times New Roman" w:hAnsi="Times New Roman" w:cs="Times New Roman"/>
          <w:color w:val="000000" w:themeColor="text1"/>
        </w:rPr>
      </w:pPr>
      <w:r w:rsidRPr="005F7ACD">
        <w:rPr>
          <w:rFonts w:ascii="Times New Roman" w:hAnsi="Times New Roman" w:cs="Times New Roman"/>
          <w:color w:val="000000" w:themeColor="text1"/>
        </w:rPr>
        <w:t xml:space="preserve">User Views: </w:t>
      </w:r>
      <w:r w:rsidR="005268F5" w:rsidRPr="005F7ACD">
        <w:rPr>
          <w:rFonts w:ascii="Times New Roman" w:eastAsia="Times New Roman" w:hAnsi="Times New Roman" w:cs="Times New Roman"/>
          <w:color w:val="000000" w:themeColor="text1"/>
          <w:lang w:eastAsia="en-US"/>
        </w:rPr>
        <w:t>Your bio is worded nicely</w:t>
      </w:r>
      <w:r w:rsidR="005268F5" w:rsidRPr="005F7ACD">
        <w:rPr>
          <w:rFonts w:ascii="Times New Roman" w:eastAsia="Times New Roman" w:hAnsi="Times New Roman" w:cs="Times New Roman"/>
          <w:color w:val="000000" w:themeColor="text1"/>
          <w:lang w:eastAsia="en-US"/>
        </w:rPr>
        <w:t>,</w:t>
      </w:r>
      <w:r w:rsidR="005268F5" w:rsidRPr="005F7ACD">
        <w:rPr>
          <w:rFonts w:ascii="Times New Roman" w:eastAsia="Times New Roman" w:hAnsi="Times New Roman" w:cs="Times New Roman"/>
          <w:color w:val="000000" w:themeColor="text1"/>
          <w:lang w:eastAsia="en-US"/>
        </w:rPr>
        <w:t xml:space="preserve"> but maybe begin a new paragraph when you discuss the type of job you are currently seeking so that it doesn't get lost. Again, if you can try to center everything on the page or at the most the photograph. I don’t think the LinkedIn logo needs to be that large, you can shrink it.</w:t>
      </w:r>
    </w:p>
    <w:p w14:paraId="415B1154" w14:textId="0727B9A0" w:rsidR="00D53C69" w:rsidRPr="005F7ACD" w:rsidRDefault="00D53C69" w:rsidP="00D53C69">
      <w:pPr>
        <w:pStyle w:val="Quote"/>
        <w:spacing w:before="0" w:after="240" w:line="240" w:lineRule="auto"/>
        <w:rPr>
          <w:i w:val="0"/>
          <w:iCs w:val="0"/>
          <w:sz w:val="28"/>
          <w:szCs w:val="20"/>
        </w:rPr>
      </w:pPr>
      <w:r w:rsidRPr="005F7ACD">
        <w:rPr>
          <w:i w:val="0"/>
          <w:iCs w:val="0"/>
          <w:sz w:val="28"/>
          <w:szCs w:val="20"/>
        </w:rPr>
        <w:t xml:space="preserve">Task </w:t>
      </w:r>
      <w:r w:rsidRPr="005F7ACD">
        <w:rPr>
          <w:i w:val="0"/>
          <w:iCs w:val="0"/>
          <w:sz w:val="28"/>
          <w:szCs w:val="20"/>
        </w:rPr>
        <w:t>Three</w:t>
      </w:r>
      <w:r w:rsidRPr="005F7ACD">
        <w:rPr>
          <w:i w:val="0"/>
          <w:iCs w:val="0"/>
          <w:sz w:val="28"/>
          <w:szCs w:val="20"/>
        </w:rPr>
        <w:t>:</w:t>
      </w:r>
    </w:p>
    <w:p w14:paraId="5CF7BBBA" w14:textId="77777777" w:rsidR="005268F5" w:rsidRPr="005F7ACD" w:rsidRDefault="00D53C69" w:rsidP="005268F5">
      <w:pPr>
        <w:pStyle w:val="ListParagraph"/>
        <w:numPr>
          <w:ilvl w:val="1"/>
          <w:numId w:val="12"/>
        </w:numPr>
        <w:spacing w:line="240" w:lineRule="auto"/>
        <w:rPr>
          <w:rFonts w:ascii="Times New Roman" w:hAnsi="Times New Roman" w:cs="Times New Roman"/>
          <w:color w:val="000000" w:themeColor="text1"/>
        </w:rPr>
      </w:pPr>
      <w:r w:rsidRPr="005F7ACD">
        <w:rPr>
          <w:rFonts w:ascii="Times New Roman" w:hAnsi="Times New Roman" w:cs="Times New Roman"/>
          <w:color w:val="000000" w:themeColor="text1"/>
        </w:rPr>
        <w:t>Time to Complete:</w:t>
      </w:r>
      <w:r w:rsidR="005268F5" w:rsidRPr="005F7ACD">
        <w:rPr>
          <w:rFonts w:ascii="Times New Roman" w:hAnsi="Times New Roman" w:cs="Times New Roman"/>
          <w:color w:val="000000" w:themeColor="text1"/>
        </w:rPr>
        <w:t xml:space="preserve"> 5 minutes</w:t>
      </w:r>
    </w:p>
    <w:p w14:paraId="743C46C8" w14:textId="3126DCA7" w:rsidR="00D53C69" w:rsidRPr="005F7ACD" w:rsidRDefault="00D53C69" w:rsidP="005268F5">
      <w:pPr>
        <w:pStyle w:val="ListParagraph"/>
        <w:numPr>
          <w:ilvl w:val="1"/>
          <w:numId w:val="12"/>
        </w:numPr>
        <w:spacing w:line="240" w:lineRule="auto"/>
        <w:rPr>
          <w:rFonts w:ascii="Times New Roman" w:hAnsi="Times New Roman" w:cs="Times New Roman"/>
          <w:color w:val="000000" w:themeColor="text1"/>
        </w:rPr>
      </w:pPr>
      <w:r w:rsidRPr="005F7ACD">
        <w:rPr>
          <w:rFonts w:ascii="Times New Roman" w:hAnsi="Times New Roman" w:cs="Times New Roman"/>
          <w:color w:val="000000" w:themeColor="text1"/>
        </w:rPr>
        <w:t xml:space="preserve">User Views: </w:t>
      </w:r>
      <w:r w:rsidR="005268F5" w:rsidRPr="005F7ACD">
        <w:rPr>
          <w:rFonts w:ascii="Times New Roman" w:eastAsia="Times New Roman" w:hAnsi="Times New Roman" w:cs="Times New Roman"/>
          <w:color w:val="000000" w:themeColor="text1"/>
          <w:lang w:eastAsia="en-US"/>
        </w:rPr>
        <w:t xml:space="preserve">Some of the large text reads a bit blurred. Something to keep in mind is the consistency of your text. The first intro is much smaller than the rest of the document. Don’t forget to label your high-fidelity wireframes, you labeled low and mid but forgot the </w:t>
      </w:r>
      <w:r w:rsidR="003302A8" w:rsidRPr="005F7ACD">
        <w:rPr>
          <w:rFonts w:ascii="Times New Roman" w:eastAsia="Times New Roman" w:hAnsi="Times New Roman" w:cs="Times New Roman"/>
          <w:color w:val="000000" w:themeColor="text1"/>
          <w:lang w:eastAsia="en-US"/>
        </w:rPr>
        <w:t>high,</w:t>
      </w:r>
      <w:r w:rsidR="005268F5" w:rsidRPr="005F7ACD">
        <w:rPr>
          <w:rFonts w:ascii="Times New Roman" w:eastAsia="Times New Roman" w:hAnsi="Times New Roman" w:cs="Times New Roman"/>
          <w:color w:val="000000" w:themeColor="text1"/>
          <w:lang w:eastAsia="en-US"/>
        </w:rPr>
        <w:t xml:space="preserve"> so the consistency is broken up.</w:t>
      </w:r>
    </w:p>
    <w:p w14:paraId="1A08EFB7" w14:textId="014F7F96" w:rsidR="00D53C69" w:rsidRPr="005F7ACD" w:rsidRDefault="00D53C69" w:rsidP="00D53C69">
      <w:pPr>
        <w:pStyle w:val="Quote"/>
        <w:spacing w:before="0" w:after="240" w:line="240" w:lineRule="auto"/>
        <w:rPr>
          <w:i w:val="0"/>
          <w:iCs w:val="0"/>
          <w:sz w:val="28"/>
          <w:szCs w:val="20"/>
        </w:rPr>
      </w:pPr>
      <w:r w:rsidRPr="005F7ACD">
        <w:rPr>
          <w:i w:val="0"/>
          <w:iCs w:val="0"/>
          <w:sz w:val="28"/>
          <w:szCs w:val="20"/>
        </w:rPr>
        <w:t xml:space="preserve">Task </w:t>
      </w:r>
      <w:r w:rsidRPr="005F7ACD">
        <w:rPr>
          <w:i w:val="0"/>
          <w:iCs w:val="0"/>
          <w:sz w:val="28"/>
          <w:szCs w:val="20"/>
        </w:rPr>
        <w:t>Four</w:t>
      </w:r>
      <w:r w:rsidRPr="005F7ACD">
        <w:rPr>
          <w:i w:val="0"/>
          <w:iCs w:val="0"/>
          <w:sz w:val="28"/>
          <w:szCs w:val="20"/>
        </w:rPr>
        <w:t>:</w:t>
      </w:r>
    </w:p>
    <w:p w14:paraId="5BDE70FB" w14:textId="77777777" w:rsidR="005268F5" w:rsidRPr="005F7ACD" w:rsidRDefault="00D53C69" w:rsidP="005268F5">
      <w:pPr>
        <w:pStyle w:val="ListParagraph"/>
        <w:numPr>
          <w:ilvl w:val="1"/>
          <w:numId w:val="12"/>
        </w:numPr>
        <w:spacing w:line="240" w:lineRule="auto"/>
        <w:rPr>
          <w:rFonts w:ascii="Times New Roman" w:hAnsi="Times New Roman" w:cs="Times New Roman"/>
          <w:color w:val="000000" w:themeColor="text1"/>
        </w:rPr>
      </w:pPr>
      <w:r w:rsidRPr="005F7ACD">
        <w:rPr>
          <w:rFonts w:ascii="Times New Roman" w:hAnsi="Times New Roman" w:cs="Times New Roman"/>
          <w:color w:val="000000" w:themeColor="text1"/>
        </w:rPr>
        <w:t>Time to Complete:</w:t>
      </w:r>
      <w:r w:rsidR="005268F5" w:rsidRPr="005F7ACD">
        <w:rPr>
          <w:rFonts w:ascii="Times New Roman" w:hAnsi="Times New Roman" w:cs="Times New Roman"/>
          <w:color w:val="000000" w:themeColor="text1"/>
        </w:rPr>
        <w:t xml:space="preserve"> 2 minutes</w:t>
      </w:r>
    </w:p>
    <w:p w14:paraId="5F89BF8A" w14:textId="23CEC684" w:rsidR="00792654" w:rsidRPr="005F7ACD" w:rsidRDefault="00D53C69" w:rsidP="00C26DBB">
      <w:pPr>
        <w:pStyle w:val="ListParagraph"/>
        <w:numPr>
          <w:ilvl w:val="1"/>
          <w:numId w:val="12"/>
        </w:numPr>
        <w:spacing w:line="240" w:lineRule="auto"/>
        <w:rPr>
          <w:rFonts w:ascii="Times New Roman" w:hAnsi="Times New Roman" w:cs="Times New Roman"/>
          <w:color w:val="000000" w:themeColor="text1"/>
        </w:rPr>
      </w:pPr>
      <w:r w:rsidRPr="005F7ACD">
        <w:rPr>
          <w:rFonts w:ascii="Times New Roman" w:hAnsi="Times New Roman" w:cs="Times New Roman"/>
          <w:color w:val="000000" w:themeColor="text1"/>
        </w:rPr>
        <w:t xml:space="preserve">User Views: </w:t>
      </w:r>
      <w:r w:rsidR="005268F5" w:rsidRPr="005F7ACD">
        <w:rPr>
          <w:rFonts w:ascii="Times New Roman" w:eastAsia="Times New Roman" w:hAnsi="Times New Roman" w:cs="Times New Roman"/>
          <w:color w:val="000000" w:themeColor="text1"/>
          <w:lang w:eastAsia="en-US"/>
        </w:rPr>
        <w:t xml:space="preserve">Maybe add another photo of yourself on this page and again, I think you can minimize the LinkedIn logo. Your profile looks great. You have a well worded about page however, once you start actively searching for </w:t>
      </w:r>
      <w:r w:rsidR="005268F5" w:rsidRPr="005F7ACD">
        <w:rPr>
          <w:rFonts w:ascii="Times New Roman" w:eastAsia="Times New Roman" w:hAnsi="Times New Roman" w:cs="Times New Roman"/>
          <w:color w:val="000000" w:themeColor="text1"/>
          <w:lang w:eastAsia="en-US"/>
        </w:rPr>
        <w:t>jobs,</w:t>
      </w:r>
      <w:r w:rsidR="005268F5" w:rsidRPr="005F7ACD">
        <w:rPr>
          <w:rFonts w:ascii="Times New Roman" w:eastAsia="Times New Roman" w:hAnsi="Times New Roman" w:cs="Times New Roman"/>
          <w:color w:val="000000" w:themeColor="text1"/>
          <w:lang w:eastAsia="en-US"/>
        </w:rPr>
        <w:t xml:space="preserve"> I suggest including the kind of job you are looking for in it.</w:t>
      </w:r>
    </w:p>
    <w:p w14:paraId="543EC54F" w14:textId="1D083945" w:rsidR="00123D36" w:rsidRPr="003273CF" w:rsidRDefault="00905C0D" w:rsidP="00C26DBB">
      <w:pPr>
        <w:pStyle w:val="Heading3"/>
        <w:rPr>
          <w:i/>
          <w:iCs/>
          <w:sz w:val="32"/>
          <w:szCs w:val="22"/>
        </w:rPr>
      </w:pPr>
      <w:r>
        <w:rPr>
          <w:i/>
          <w:iCs/>
          <w:sz w:val="32"/>
          <w:szCs w:val="22"/>
        </w:rPr>
        <w:lastRenderedPageBreak/>
        <w:t xml:space="preserve">Carter’s </w:t>
      </w:r>
      <w:r w:rsidR="004D4474" w:rsidRPr="003273CF">
        <w:rPr>
          <w:i/>
          <w:iCs/>
          <w:sz w:val="32"/>
          <w:szCs w:val="22"/>
        </w:rPr>
        <w:t>Open Question Debriefs:</w:t>
      </w:r>
    </w:p>
    <w:p w14:paraId="770F16A6" w14:textId="707B3AD6" w:rsidR="005268F5" w:rsidRPr="005F7ACD" w:rsidRDefault="00C26DBB" w:rsidP="005268F5">
      <w:pPr>
        <w:pStyle w:val="NormalWeb"/>
        <w:spacing w:before="160" w:beforeAutospacing="0" w:after="320" w:afterAutospacing="0"/>
        <w:rPr>
          <w:color w:val="000000" w:themeColor="text1"/>
        </w:rPr>
      </w:pPr>
      <w:r w:rsidRPr="003273CF">
        <w:rPr>
          <w:sz w:val="22"/>
          <w:szCs w:val="22"/>
        </w:rPr>
        <w:tab/>
      </w:r>
      <w:r w:rsidR="005268F5" w:rsidRPr="005F7ACD">
        <w:rPr>
          <w:rFonts w:ascii="Arial" w:hAnsi="Arial" w:cs="Arial"/>
          <w:color w:val="000000" w:themeColor="text1"/>
        </w:rPr>
        <w:t>1</w:t>
      </w:r>
      <w:r w:rsidR="005268F5" w:rsidRPr="005F7ACD">
        <w:rPr>
          <w:color w:val="000000" w:themeColor="text1"/>
        </w:rPr>
        <w:t xml:space="preserve">. I enjoyed the organized layout and flow of it. I </w:t>
      </w:r>
      <w:r w:rsidR="001F6D92" w:rsidRPr="005F7ACD">
        <w:rPr>
          <w:color w:val="000000" w:themeColor="text1"/>
        </w:rPr>
        <w:t>sensed</w:t>
      </w:r>
      <w:r w:rsidR="005268F5" w:rsidRPr="005F7ACD">
        <w:rPr>
          <w:color w:val="000000" w:themeColor="text1"/>
        </w:rPr>
        <w:t xml:space="preserve"> a bit of a whimsical theme to it with the pastels and calm colors. Is that the feeling you were going for?</w:t>
      </w:r>
    </w:p>
    <w:p w14:paraId="18E4C70F" w14:textId="2BA76960" w:rsidR="005268F5" w:rsidRPr="005F7ACD" w:rsidRDefault="005268F5" w:rsidP="005268F5">
      <w:pPr>
        <w:ind w:firstLine="720"/>
        <w:rPr>
          <w:color w:val="000000" w:themeColor="text1"/>
        </w:rPr>
      </w:pPr>
      <w:r w:rsidRPr="005268F5">
        <w:rPr>
          <w:color w:val="000000" w:themeColor="text1"/>
        </w:rPr>
        <w:t>2. Keeping everything left aligned was a bit jarring, like my eyes/head never got a moment to relax. I had to keep it turned or angled to follow the flow. If possible, try and move some things to the center.</w:t>
      </w:r>
    </w:p>
    <w:p w14:paraId="5082635D" w14:textId="77777777" w:rsidR="005F7ACD" w:rsidRPr="005268F5" w:rsidRDefault="005F7ACD" w:rsidP="005268F5">
      <w:pPr>
        <w:ind w:firstLine="720"/>
        <w:rPr>
          <w:color w:val="000000" w:themeColor="text1"/>
        </w:rPr>
      </w:pPr>
    </w:p>
    <w:p w14:paraId="1BB53B88" w14:textId="77777777" w:rsidR="005268F5" w:rsidRPr="005268F5" w:rsidRDefault="005268F5" w:rsidP="005268F5">
      <w:pPr>
        <w:ind w:firstLine="720"/>
        <w:rPr>
          <w:color w:val="000000" w:themeColor="text1"/>
        </w:rPr>
      </w:pPr>
      <w:r w:rsidRPr="005268F5">
        <w:rPr>
          <w:color w:val="000000" w:themeColor="text1"/>
        </w:rPr>
        <w:t>3. I don’t know maybe a bit of color in the text for the title of each project once you click on the “view project” that would match the application’s theme. I think it might add some character to it. ☺</w:t>
      </w:r>
    </w:p>
    <w:p w14:paraId="320DBE10" w14:textId="15E35B6B" w:rsidR="00123D36" w:rsidRPr="005F7ACD" w:rsidRDefault="00123D36" w:rsidP="00123D36">
      <w:pPr>
        <w:pStyle w:val="Heading2"/>
        <w:rPr>
          <w:rFonts w:ascii="Times New Roman" w:hAnsi="Times New Roman" w:cs="Times New Roman"/>
          <w:color w:val="000000" w:themeColor="text1"/>
          <w:sz w:val="44"/>
          <w:szCs w:val="28"/>
        </w:rPr>
      </w:pPr>
    </w:p>
    <w:p w14:paraId="4E36C221" w14:textId="25C256EA" w:rsidR="00905C0D" w:rsidRDefault="00905C0D" w:rsidP="00905C0D"/>
    <w:p w14:paraId="2B8D0A34" w14:textId="5CCD3366" w:rsidR="00905C0D" w:rsidRDefault="00905C0D" w:rsidP="00905C0D"/>
    <w:p w14:paraId="4739A6F9" w14:textId="09C76CE9" w:rsidR="00905C0D" w:rsidRDefault="00905C0D" w:rsidP="00905C0D"/>
    <w:p w14:paraId="42A9E0F0" w14:textId="0A273D2B" w:rsidR="00905C0D" w:rsidRDefault="00905C0D" w:rsidP="00905C0D"/>
    <w:p w14:paraId="1E625644" w14:textId="3D9438A8" w:rsidR="00905C0D" w:rsidRDefault="00905C0D" w:rsidP="00905C0D"/>
    <w:p w14:paraId="7A4E6995" w14:textId="2D357031" w:rsidR="00905C0D" w:rsidRDefault="00905C0D" w:rsidP="00905C0D"/>
    <w:p w14:paraId="761DD367" w14:textId="7143FAD2" w:rsidR="00905C0D" w:rsidRDefault="00905C0D" w:rsidP="00905C0D"/>
    <w:p w14:paraId="57FA336A" w14:textId="4286092B" w:rsidR="00905C0D" w:rsidRDefault="00905C0D" w:rsidP="00905C0D"/>
    <w:p w14:paraId="2B1A9003" w14:textId="35139151" w:rsidR="00792654" w:rsidRDefault="00792654" w:rsidP="00905C0D"/>
    <w:p w14:paraId="4ABA9C2E" w14:textId="74065CAF" w:rsidR="00792654" w:rsidRDefault="00792654" w:rsidP="00905C0D"/>
    <w:p w14:paraId="331EACD2" w14:textId="3AD8C8E2" w:rsidR="00792654" w:rsidRDefault="00792654" w:rsidP="00905C0D"/>
    <w:p w14:paraId="299F62B7" w14:textId="629ACD70" w:rsidR="00792654" w:rsidRDefault="00792654" w:rsidP="00905C0D"/>
    <w:p w14:paraId="67C81C0D" w14:textId="02E8FAD0" w:rsidR="00792654" w:rsidRDefault="00792654" w:rsidP="00905C0D"/>
    <w:p w14:paraId="3EEABA1B" w14:textId="4DF26EA8" w:rsidR="00792654" w:rsidRDefault="00792654" w:rsidP="00905C0D"/>
    <w:p w14:paraId="688C137F" w14:textId="60D4E1A0" w:rsidR="00792654" w:rsidRDefault="00792654" w:rsidP="00905C0D"/>
    <w:p w14:paraId="61E0A5F1" w14:textId="024B0132" w:rsidR="00792654" w:rsidRDefault="00792654" w:rsidP="00905C0D"/>
    <w:p w14:paraId="12798B32" w14:textId="5BDDC133" w:rsidR="00792654" w:rsidRDefault="00792654" w:rsidP="00905C0D"/>
    <w:p w14:paraId="6549AFAC" w14:textId="56E533C6" w:rsidR="00792654" w:rsidRDefault="00792654" w:rsidP="00905C0D"/>
    <w:p w14:paraId="3200080D" w14:textId="46419B63" w:rsidR="00792654" w:rsidRDefault="00792654" w:rsidP="00905C0D"/>
    <w:p w14:paraId="5DF2F570" w14:textId="4CBEA6AC" w:rsidR="00792654" w:rsidRDefault="00792654" w:rsidP="00905C0D"/>
    <w:p w14:paraId="490CFE48" w14:textId="1283FC48" w:rsidR="00792654" w:rsidRDefault="00792654" w:rsidP="00905C0D"/>
    <w:p w14:paraId="6C720DC0" w14:textId="6E867668" w:rsidR="00792654" w:rsidRDefault="00792654" w:rsidP="00905C0D"/>
    <w:p w14:paraId="37797722" w14:textId="49DC16DD" w:rsidR="00792654" w:rsidRDefault="00792654" w:rsidP="00905C0D"/>
    <w:p w14:paraId="1B65E904" w14:textId="2FA8F1EE" w:rsidR="00792654" w:rsidRDefault="00792654" w:rsidP="00905C0D"/>
    <w:p w14:paraId="7F560921" w14:textId="77777777" w:rsidR="00792654" w:rsidRDefault="00792654" w:rsidP="00905C0D"/>
    <w:p w14:paraId="0FA5895A" w14:textId="5C930B80" w:rsidR="00905C0D" w:rsidRDefault="00905C0D" w:rsidP="00905C0D"/>
    <w:p w14:paraId="102D041F" w14:textId="2A03CBD7" w:rsidR="00905C0D" w:rsidRDefault="00905C0D" w:rsidP="00905C0D"/>
    <w:p w14:paraId="6EAFC1E2" w14:textId="77777777" w:rsidR="00905C0D" w:rsidRPr="00905C0D" w:rsidRDefault="00905C0D" w:rsidP="00905C0D"/>
    <w:p w14:paraId="72D00E40" w14:textId="1C414952" w:rsidR="00C26DBB" w:rsidRPr="005F7ACD" w:rsidRDefault="00C26DBB" w:rsidP="00C26DBB">
      <w:pPr>
        <w:pStyle w:val="Heading2"/>
        <w:rPr>
          <w:szCs w:val="28"/>
        </w:rPr>
      </w:pPr>
      <w:r w:rsidRPr="005F7ACD">
        <w:rPr>
          <w:szCs w:val="28"/>
        </w:rPr>
        <w:lastRenderedPageBreak/>
        <w:t xml:space="preserve">User </w:t>
      </w:r>
      <w:r w:rsidRPr="005F7ACD">
        <w:rPr>
          <w:szCs w:val="28"/>
        </w:rPr>
        <w:t>two</w:t>
      </w:r>
      <w:r w:rsidRPr="005F7ACD">
        <w:rPr>
          <w:szCs w:val="28"/>
        </w:rPr>
        <w:t xml:space="preserve">: </w:t>
      </w:r>
      <w:r w:rsidR="00184006" w:rsidRPr="005F7ACD">
        <w:rPr>
          <w:szCs w:val="28"/>
        </w:rPr>
        <w:t>beckah</w:t>
      </w:r>
    </w:p>
    <w:p w14:paraId="32BFA3B6" w14:textId="77777777" w:rsidR="00C26DBB" w:rsidRPr="005F7ACD" w:rsidRDefault="00C26DBB" w:rsidP="00C26DBB">
      <w:pPr>
        <w:pStyle w:val="Heading3"/>
        <w:rPr>
          <w:i/>
          <w:iCs/>
          <w:sz w:val="36"/>
        </w:rPr>
      </w:pPr>
      <w:r w:rsidRPr="005F7ACD">
        <w:rPr>
          <w:i/>
          <w:iCs/>
          <w:sz w:val="36"/>
        </w:rPr>
        <w:t>User Target Criteria:</w:t>
      </w:r>
    </w:p>
    <w:p w14:paraId="7CF85DB2" w14:textId="00326F91" w:rsidR="00C26DBB" w:rsidRPr="005F7ACD" w:rsidRDefault="00C26DBB" w:rsidP="00C26DBB">
      <w:pPr>
        <w:spacing w:after="120"/>
      </w:pPr>
      <w:r w:rsidRPr="005F7ACD">
        <w:t>Age:</w:t>
      </w:r>
      <w:r w:rsidR="00C47508" w:rsidRPr="005F7ACD">
        <w:t xml:space="preserve"> 22</w:t>
      </w:r>
    </w:p>
    <w:p w14:paraId="5F2F7B09" w14:textId="64B2A588" w:rsidR="00C26DBB" w:rsidRPr="005F7ACD" w:rsidRDefault="00C26DBB" w:rsidP="00C26DBB">
      <w:pPr>
        <w:spacing w:after="120"/>
      </w:pPr>
      <w:r w:rsidRPr="005F7ACD">
        <w:t>Profession:</w:t>
      </w:r>
      <w:r w:rsidR="00C47508" w:rsidRPr="005F7ACD">
        <w:t xml:space="preserve"> Volcanology Graduate Student</w:t>
      </w:r>
    </w:p>
    <w:p w14:paraId="3B8FEE66" w14:textId="784676DC" w:rsidR="00C26DBB" w:rsidRPr="005F7ACD" w:rsidRDefault="00C26DBB" w:rsidP="00C26DBB">
      <w:pPr>
        <w:spacing w:after="120"/>
      </w:pPr>
      <w:r w:rsidRPr="005F7ACD">
        <w:t>Designer Experience and Use</w:t>
      </w:r>
      <w:r w:rsidR="00184006" w:rsidRPr="005F7ACD">
        <w:t>:</w:t>
      </w:r>
      <w:r w:rsidR="00C47508" w:rsidRPr="005F7ACD">
        <w:t xml:space="preserve"> I use the internet all the time. I use Matt-lab (coding program that gives math heavy formulas for graduate school).</w:t>
      </w:r>
    </w:p>
    <w:p w14:paraId="1BB988A3" w14:textId="77777777" w:rsidR="00C26DBB" w:rsidRPr="005F7ACD" w:rsidRDefault="00C26DBB" w:rsidP="00C26DBB">
      <w:pPr>
        <w:spacing w:after="120"/>
      </w:pPr>
    </w:p>
    <w:p w14:paraId="37BB96EE" w14:textId="77777777" w:rsidR="00C26DBB" w:rsidRPr="005F7ACD" w:rsidRDefault="00C26DBB" w:rsidP="00C26DBB">
      <w:pPr>
        <w:pStyle w:val="Heading3"/>
        <w:rPr>
          <w:i/>
          <w:iCs/>
          <w:sz w:val="36"/>
        </w:rPr>
      </w:pPr>
      <w:r w:rsidRPr="005F7ACD">
        <w:rPr>
          <w:i/>
          <w:iCs/>
          <w:sz w:val="36"/>
        </w:rPr>
        <w:t>Tasks:</w:t>
      </w:r>
    </w:p>
    <w:p w14:paraId="3299E767" w14:textId="77777777" w:rsidR="00C26DBB" w:rsidRPr="005F7ACD" w:rsidRDefault="00C26DBB" w:rsidP="00C26DBB">
      <w:pPr>
        <w:pStyle w:val="Quote"/>
        <w:spacing w:before="0" w:after="240" w:line="240" w:lineRule="auto"/>
        <w:rPr>
          <w:i w:val="0"/>
          <w:iCs w:val="0"/>
          <w:sz w:val="28"/>
          <w:szCs w:val="20"/>
        </w:rPr>
      </w:pPr>
      <w:r w:rsidRPr="005F7ACD">
        <w:rPr>
          <w:i w:val="0"/>
          <w:iCs w:val="0"/>
          <w:sz w:val="28"/>
          <w:szCs w:val="20"/>
        </w:rPr>
        <w:t>Task One:</w:t>
      </w:r>
    </w:p>
    <w:p w14:paraId="554F2412" w14:textId="15320E71" w:rsidR="00C26DBB" w:rsidRPr="005F7ACD" w:rsidRDefault="00C26DBB" w:rsidP="00C26DBB">
      <w:pPr>
        <w:pStyle w:val="ListParagraph"/>
        <w:numPr>
          <w:ilvl w:val="1"/>
          <w:numId w:val="12"/>
        </w:numPr>
        <w:spacing w:line="240" w:lineRule="auto"/>
        <w:rPr>
          <w:rFonts w:ascii="Times New Roman" w:hAnsi="Times New Roman" w:cs="Times New Roman"/>
          <w:color w:val="000000" w:themeColor="text1"/>
        </w:rPr>
      </w:pPr>
      <w:r w:rsidRPr="005F7ACD">
        <w:rPr>
          <w:rFonts w:ascii="Times New Roman" w:hAnsi="Times New Roman" w:cs="Times New Roman"/>
          <w:color w:val="000000" w:themeColor="text1"/>
        </w:rPr>
        <w:t>Time to Complete:</w:t>
      </w:r>
      <w:r w:rsidR="009F1036" w:rsidRPr="005F7ACD">
        <w:rPr>
          <w:rFonts w:ascii="Times New Roman" w:hAnsi="Times New Roman" w:cs="Times New Roman"/>
          <w:color w:val="000000" w:themeColor="text1"/>
        </w:rPr>
        <w:t xml:space="preserve"> 1 minute</w:t>
      </w:r>
    </w:p>
    <w:p w14:paraId="5827B595" w14:textId="2F723980" w:rsidR="00C26DBB" w:rsidRPr="005F7ACD" w:rsidRDefault="00C26DBB" w:rsidP="00C26DBB">
      <w:pPr>
        <w:pStyle w:val="ListParagraph"/>
        <w:numPr>
          <w:ilvl w:val="1"/>
          <w:numId w:val="12"/>
        </w:numPr>
        <w:spacing w:line="240" w:lineRule="auto"/>
      </w:pPr>
      <w:r w:rsidRPr="005F7ACD">
        <w:rPr>
          <w:rFonts w:ascii="Times New Roman" w:hAnsi="Times New Roman" w:cs="Times New Roman"/>
          <w:color w:val="000000" w:themeColor="text1"/>
        </w:rPr>
        <w:t xml:space="preserve">User Views: </w:t>
      </w:r>
      <w:r w:rsidR="009F1036" w:rsidRPr="005F7ACD">
        <w:rPr>
          <w:rFonts w:ascii="Times New Roman" w:hAnsi="Times New Roman" w:cs="Times New Roman"/>
          <w:color w:val="000000" w:themeColor="text1"/>
        </w:rPr>
        <w:t xml:space="preserve">I think it is very organized and I enjoy the layout of each project. I would edit the contact </w:t>
      </w:r>
      <w:r w:rsidR="00FD5B68" w:rsidRPr="005F7ACD">
        <w:rPr>
          <w:rFonts w:ascii="Times New Roman" w:hAnsi="Times New Roman" w:cs="Times New Roman"/>
          <w:color w:val="000000" w:themeColor="text1"/>
        </w:rPr>
        <w:t>page,</w:t>
      </w:r>
      <w:r w:rsidR="009F1036" w:rsidRPr="005F7ACD">
        <w:rPr>
          <w:rFonts w:ascii="Times New Roman" w:hAnsi="Times New Roman" w:cs="Times New Roman"/>
          <w:color w:val="000000" w:themeColor="text1"/>
        </w:rPr>
        <w:t xml:space="preserve"> so it is a little more prominent on the home page</w:t>
      </w:r>
      <w:r w:rsidR="009F1036" w:rsidRPr="005F7ACD">
        <w:t>.</w:t>
      </w:r>
    </w:p>
    <w:p w14:paraId="066DF651" w14:textId="77777777" w:rsidR="00C26DBB" w:rsidRPr="005F7ACD" w:rsidRDefault="00C26DBB" w:rsidP="00C26DBB">
      <w:pPr>
        <w:pStyle w:val="Quote"/>
        <w:spacing w:before="0" w:after="240" w:line="240" w:lineRule="auto"/>
        <w:rPr>
          <w:i w:val="0"/>
          <w:iCs w:val="0"/>
          <w:sz w:val="28"/>
          <w:szCs w:val="20"/>
        </w:rPr>
      </w:pPr>
      <w:r w:rsidRPr="005F7ACD">
        <w:rPr>
          <w:i w:val="0"/>
          <w:iCs w:val="0"/>
          <w:sz w:val="28"/>
          <w:szCs w:val="20"/>
        </w:rPr>
        <w:t>Task Two:</w:t>
      </w:r>
    </w:p>
    <w:p w14:paraId="438F2517" w14:textId="2B33909B" w:rsidR="00C26DBB" w:rsidRPr="005F7ACD" w:rsidRDefault="00C26DBB" w:rsidP="00C26DBB">
      <w:pPr>
        <w:pStyle w:val="ListParagraph"/>
        <w:numPr>
          <w:ilvl w:val="1"/>
          <w:numId w:val="12"/>
        </w:numPr>
        <w:spacing w:line="240" w:lineRule="auto"/>
        <w:rPr>
          <w:rFonts w:ascii="Times New Roman" w:hAnsi="Times New Roman" w:cs="Times New Roman"/>
          <w:color w:val="000000" w:themeColor="text1"/>
        </w:rPr>
      </w:pPr>
      <w:r w:rsidRPr="005F7ACD">
        <w:rPr>
          <w:rFonts w:ascii="Times New Roman" w:hAnsi="Times New Roman" w:cs="Times New Roman"/>
          <w:color w:val="000000" w:themeColor="text1"/>
        </w:rPr>
        <w:t>Time to Complete:</w:t>
      </w:r>
      <w:r w:rsidR="00790CD7" w:rsidRPr="005F7ACD">
        <w:rPr>
          <w:rFonts w:ascii="Times New Roman" w:hAnsi="Times New Roman" w:cs="Times New Roman"/>
          <w:color w:val="000000" w:themeColor="text1"/>
        </w:rPr>
        <w:t xml:space="preserve"> 2 minutes</w:t>
      </w:r>
    </w:p>
    <w:p w14:paraId="658ECEE0" w14:textId="203F1BE3" w:rsidR="00C26DBB" w:rsidRPr="005F7ACD" w:rsidRDefault="00C26DBB" w:rsidP="00C26DBB">
      <w:pPr>
        <w:pStyle w:val="ListParagraph"/>
        <w:numPr>
          <w:ilvl w:val="1"/>
          <w:numId w:val="12"/>
        </w:numPr>
        <w:spacing w:line="240" w:lineRule="auto"/>
        <w:rPr>
          <w:rFonts w:ascii="Times New Roman" w:hAnsi="Times New Roman" w:cs="Times New Roman"/>
          <w:color w:val="000000" w:themeColor="text1"/>
        </w:rPr>
      </w:pPr>
      <w:r w:rsidRPr="005F7ACD">
        <w:rPr>
          <w:rFonts w:ascii="Times New Roman" w:hAnsi="Times New Roman" w:cs="Times New Roman"/>
          <w:color w:val="000000" w:themeColor="text1"/>
        </w:rPr>
        <w:t xml:space="preserve">User Views: </w:t>
      </w:r>
      <w:r w:rsidR="00790CD7" w:rsidRPr="005F7ACD">
        <w:rPr>
          <w:rFonts w:ascii="Times New Roman" w:hAnsi="Times New Roman" w:cs="Times New Roman"/>
          <w:color w:val="000000" w:themeColor="text1"/>
        </w:rPr>
        <w:t xml:space="preserve">I think that the about page looks great! I enjoyed the bullet points with the skills and program uses. However, I think the image is a little big for the desktop </w:t>
      </w:r>
      <w:r w:rsidR="00355EA2" w:rsidRPr="005F7ACD">
        <w:rPr>
          <w:rFonts w:ascii="Times New Roman" w:hAnsi="Times New Roman" w:cs="Times New Roman"/>
          <w:color w:val="000000" w:themeColor="text1"/>
        </w:rPr>
        <w:t>platform,</w:t>
      </w:r>
      <w:r w:rsidR="00790CD7" w:rsidRPr="005F7ACD">
        <w:rPr>
          <w:rFonts w:ascii="Times New Roman" w:hAnsi="Times New Roman" w:cs="Times New Roman"/>
          <w:color w:val="000000" w:themeColor="text1"/>
        </w:rPr>
        <w:t xml:space="preserve"> but it is not a huge issue.</w:t>
      </w:r>
    </w:p>
    <w:p w14:paraId="32A35A51" w14:textId="77777777" w:rsidR="00C26DBB" w:rsidRPr="005F7ACD" w:rsidRDefault="00C26DBB" w:rsidP="00C26DBB">
      <w:pPr>
        <w:pStyle w:val="Quote"/>
        <w:spacing w:before="0" w:after="240" w:line="240" w:lineRule="auto"/>
        <w:rPr>
          <w:i w:val="0"/>
          <w:iCs w:val="0"/>
          <w:sz w:val="28"/>
          <w:szCs w:val="20"/>
        </w:rPr>
      </w:pPr>
      <w:r w:rsidRPr="005F7ACD">
        <w:rPr>
          <w:i w:val="0"/>
          <w:iCs w:val="0"/>
          <w:sz w:val="28"/>
          <w:szCs w:val="20"/>
        </w:rPr>
        <w:t>Task Three:</w:t>
      </w:r>
    </w:p>
    <w:p w14:paraId="3FCCA154" w14:textId="70DBEBD6" w:rsidR="00C26DBB" w:rsidRPr="005F7ACD" w:rsidRDefault="00C26DBB" w:rsidP="00C26DBB">
      <w:pPr>
        <w:pStyle w:val="ListParagraph"/>
        <w:numPr>
          <w:ilvl w:val="1"/>
          <w:numId w:val="12"/>
        </w:numPr>
        <w:spacing w:line="240" w:lineRule="auto"/>
        <w:rPr>
          <w:rFonts w:ascii="Times New Roman" w:hAnsi="Times New Roman" w:cs="Times New Roman"/>
          <w:color w:val="000000" w:themeColor="text1"/>
        </w:rPr>
      </w:pPr>
      <w:r w:rsidRPr="005F7ACD">
        <w:rPr>
          <w:rFonts w:ascii="Times New Roman" w:hAnsi="Times New Roman" w:cs="Times New Roman"/>
          <w:color w:val="000000" w:themeColor="text1"/>
        </w:rPr>
        <w:t>Time to Complete:</w:t>
      </w:r>
      <w:r w:rsidR="00790CD7" w:rsidRPr="005F7ACD">
        <w:rPr>
          <w:rFonts w:ascii="Times New Roman" w:hAnsi="Times New Roman" w:cs="Times New Roman"/>
          <w:color w:val="000000" w:themeColor="text1"/>
        </w:rPr>
        <w:t xml:space="preserve"> 3 minutes</w:t>
      </w:r>
    </w:p>
    <w:p w14:paraId="2855ED6E" w14:textId="1E2B03ED" w:rsidR="00C26DBB" w:rsidRPr="005F7ACD" w:rsidRDefault="00C26DBB" w:rsidP="00C26DBB">
      <w:pPr>
        <w:pStyle w:val="ListParagraph"/>
        <w:numPr>
          <w:ilvl w:val="1"/>
          <w:numId w:val="12"/>
        </w:numPr>
        <w:spacing w:line="240" w:lineRule="auto"/>
        <w:rPr>
          <w:rFonts w:ascii="Times New Roman" w:hAnsi="Times New Roman" w:cs="Times New Roman"/>
          <w:color w:val="000000" w:themeColor="text1"/>
        </w:rPr>
      </w:pPr>
      <w:r w:rsidRPr="005F7ACD">
        <w:rPr>
          <w:rFonts w:ascii="Times New Roman" w:hAnsi="Times New Roman" w:cs="Times New Roman"/>
          <w:color w:val="000000" w:themeColor="text1"/>
        </w:rPr>
        <w:t>User Views:</w:t>
      </w:r>
      <w:r w:rsidR="00790CD7" w:rsidRPr="005F7ACD">
        <w:rPr>
          <w:rFonts w:ascii="Times New Roman" w:hAnsi="Times New Roman" w:cs="Times New Roman"/>
          <w:color w:val="000000" w:themeColor="text1"/>
        </w:rPr>
        <w:t xml:space="preserve"> I enjoyed the layout a lot! I like that it is mainly pictures and not huge on the text because I think recruiters will pay more attention to visually appealing things when looking through the website. I would import a cleaner looking picture though because the one there looks a little blurry like it is a PDF.</w:t>
      </w:r>
    </w:p>
    <w:p w14:paraId="03826D9B" w14:textId="77777777" w:rsidR="00C26DBB" w:rsidRPr="005F7ACD" w:rsidRDefault="00C26DBB" w:rsidP="00C26DBB">
      <w:pPr>
        <w:pStyle w:val="Quote"/>
        <w:spacing w:before="0" w:after="240" w:line="240" w:lineRule="auto"/>
        <w:rPr>
          <w:i w:val="0"/>
          <w:iCs w:val="0"/>
          <w:sz w:val="28"/>
          <w:szCs w:val="20"/>
        </w:rPr>
      </w:pPr>
      <w:r w:rsidRPr="005F7ACD">
        <w:rPr>
          <w:i w:val="0"/>
          <w:iCs w:val="0"/>
          <w:sz w:val="28"/>
          <w:szCs w:val="20"/>
        </w:rPr>
        <w:t>Task Four:</w:t>
      </w:r>
    </w:p>
    <w:p w14:paraId="3DB38237" w14:textId="26EB11A3" w:rsidR="00C26DBB" w:rsidRPr="005F7ACD" w:rsidRDefault="00C26DBB" w:rsidP="00C26DBB">
      <w:pPr>
        <w:pStyle w:val="ListParagraph"/>
        <w:numPr>
          <w:ilvl w:val="1"/>
          <w:numId w:val="12"/>
        </w:numPr>
        <w:spacing w:line="240" w:lineRule="auto"/>
        <w:rPr>
          <w:rFonts w:ascii="Times New Roman" w:hAnsi="Times New Roman" w:cs="Times New Roman"/>
          <w:color w:val="000000" w:themeColor="text1"/>
        </w:rPr>
      </w:pPr>
      <w:r w:rsidRPr="005F7ACD">
        <w:rPr>
          <w:rFonts w:ascii="Times New Roman" w:hAnsi="Times New Roman" w:cs="Times New Roman"/>
          <w:color w:val="000000" w:themeColor="text1"/>
        </w:rPr>
        <w:t>Time to Complete:</w:t>
      </w:r>
      <w:r w:rsidR="00F1600D" w:rsidRPr="005F7ACD">
        <w:rPr>
          <w:rFonts w:ascii="Times New Roman" w:hAnsi="Times New Roman" w:cs="Times New Roman"/>
          <w:color w:val="000000" w:themeColor="text1"/>
        </w:rPr>
        <w:t xml:space="preserve"> 30 seconds</w:t>
      </w:r>
    </w:p>
    <w:p w14:paraId="2A974695" w14:textId="4A954CDC" w:rsidR="00C26DBB" w:rsidRPr="005F7ACD" w:rsidRDefault="00C26DBB" w:rsidP="00C26DBB">
      <w:pPr>
        <w:pStyle w:val="ListParagraph"/>
        <w:numPr>
          <w:ilvl w:val="1"/>
          <w:numId w:val="12"/>
        </w:numPr>
        <w:spacing w:line="240" w:lineRule="auto"/>
        <w:rPr>
          <w:rFonts w:ascii="Times New Roman" w:hAnsi="Times New Roman" w:cs="Times New Roman"/>
          <w:color w:val="000000" w:themeColor="text1"/>
        </w:rPr>
      </w:pPr>
      <w:r w:rsidRPr="005F7ACD">
        <w:rPr>
          <w:rFonts w:ascii="Times New Roman" w:hAnsi="Times New Roman" w:cs="Times New Roman"/>
          <w:color w:val="000000" w:themeColor="text1"/>
        </w:rPr>
        <w:t>User Views:</w:t>
      </w:r>
      <w:r w:rsidR="00F1600D" w:rsidRPr="005F7ACD">
        <w:rPr>
          <w:rFonts w:ascii="Times New Roman" w:hAnsi="Times New Roman" w:cs="Times New Roman"/>
          <w:color w:val="000000" w:themeColor="text1"/>
        </w:rPr>
        <w:t xml:space="preserve"> I would connect the connect page to the navigation </w:t>
      </w:r>
      <w:r w:rsidR="00FD5B68" w:rsidRPr="005F7ACD">
        <w:rPr>
          <w:rFonts w:ascii="Times New Roman" w:hAnsi="Times New Roman" w:cs="Times New Roman"/>
          <w:color w:val="000000" w:themeColor="text1"/>
        </w:rPr>
        <w:t>link,</w:t>
      </w:r>
      <w:r w:rsidR="00F1600D" w:rsidRPr="005F7ACD">
        <w:rPr>
          <w:rFonts w:ascii="Times New Roman" w:hAnsi="Times New Roman" w:cs="Times New Roman"/>
          <w:color w:val="000000" w:themeColor="text1"/>
        </w:rPr>
        <w:t xml:space="preserve"> but I was easily able to find the LinkedIn hyperlink easily because </w:t>
      </w:r>
      <w:r w:rsidR="00FD5B68" w:rsidRPr="005F7ACD">
        <w:rPr>
          <w:rFonts w:ascii="Times New Roman" w:hAnsi="Times New Roman" w:cs="Times New Roman"/>
          <w:color w:val="000000" w:themeColor="text1"/>
        </w:rPr>
        <w:t>it’s</w:t>
      </w:r>
      <w:r w:rsidR="00F1600D" w:rsidRPr="005F7ACD">
        <w:rPr>
          <w:rFonts w:ascii="Times New Roman" w:hAnsi="Times New Roman" w:cs="Times New Roman"/>
          <w:color w:val="000000" w:themeColor="text1"/>
        </w:rPr>
        <w:t xml:space="preserve"> on the bottom of every page!</w:t>
      </w:r>
    </w:p>
    <w:p w14:paraId="4F37BAAC" w14:textId="298FFE16" w:rsidR="00227A71" w:rsidRPr="005F7ACD" w:rsidRDefault="00227A71" w:rsidP="00C26DBB">
      <w:pPr>
        <w:pStyle w:val="Heading3"/>
        <w:rPr>
          <w:i/>
          <w:iCs/>
          <w:sz w:val="36"/>
        </w:rPr>
      </w:pPr>
    </w:p>
    <w:p w14:paraId="01154F4D" w14:textId="5E077CEB" w:rsidR="00792654" w:rsidRPr="005F7ACD" w:rsidRDefault="00792654" w:rsidP="00C26DBB">
      <w:pPr>
        <w:pStyle w:val="Heading3"/>
        <w:rPr>
          <w:i/>
          <w:iCs/>
          <w:sz w:val="36"/>
        </w:rPr>
      </w:pPr>
    </w:p>
    <w:p w14:paraId="60503BA1" w14:textId="77777777" w:rsidR="00792654" w:rsidRPr="005F7ACD" w:rsidRDefault="00792654" w:rsidP="00792654">
      <w:pPr>
        <w:rPr>
          <w:sz w:val="28"/>
          <w:szCs w:val="28"/>
          <w:lang w:eastAsia="ja-JP"/>
        </w:rPr>
      </w:pPr>
    </w:p>
    <w:p w14:paraId="0677C929" w14:textId="73D658B0" w:rsidR="00C26DBB" w:rsidRPr="005F7ACD" w:rsidRDefault="00F755A6" w:rsidP="00C26DBB">
      <w:pPr>
        <w:pStyle w:val="Heading3"/>
        <w:rPr>
          <w:i/>
          <w:iCs/>
          <w:sz w:val="36"/>
        </w:rPr>
      </w:pPr>
      <w:proofErr w:type="spellStart"/>
      <w:r w:rsidRPr="005F7ACD">
        <w:rPr>
          <w:i/>
          <w:iCs/>
          <w:sz w:val="36"/>
        </w:rPr>
        <w:lastRenderedPageBreak/>
        <w:t>Beckah’s</w:t>
      </w:r>
      <w:proofErr w:type="spellEnd"/>
      <w:r w:rsidRPr="005F7ACD">
        <w:rPr>
          <w:i/>
          <w:iCs/>
          <w:sz w:val="36"/>
        </w:rPr>
        <w:t xml:space="preserve"> </w:t>
      </w:r>
      <w:r w:rsidR="00C26DBB" w:rsidRPr="005F7ACD">
        <w:rPr>
          <w:i/>
          <w:iCs/>
          <w:sz w:val="36"/>
        </w:rPr>
        <w:t>Open Question Debriefs:</w:t>
      </w:r>
    </w:p>
    <w:p w14:paraId="3C6CE64A" w14:textId="4EA286BA" w:rsidR="00C26DBB" w:rsidRDefault="00C26DBB" w:rsidP="00792654">
      <w:pPr>
        <w:spacing w:line="360" w:lineRule="auto"/>
      </w:pPr>
      <w:r w:rsidRPr="005F7ACD">
        <w:tab/>
        <w:t>1.</w:t>
      </w:r>
      <w:r w:rsidR="00A530B6" w:rsidRPr="005F7ACD">
        <w:t xml:space="preserve"> I loved the color and the theme! The earth tones really compliment you well and the hover over the navigation bar is beautiful because it is dark and really lets the user know where you are at on each page.</w:t>
      </w:r>
    </w:p>
    <w:p w14:paraId="4C176011" w14:textId="77777777" w:rsidR="005F7ACD" w:rsidRPr="005F7ACD" w:rsidRDefault="005F7ACD" w:rsidP="00792654">
      <w:pPr>
        <w:spacing w:line="360" w:lineRule="auto"/>
      </w:pPr>
    </w:p>
    <w:p w14:paraId="38CB67CB" w14:textId="37CD457E" w:rsidR="00C26DBB" w:rsidRDefault="00C26DBB" w:rsidP="00792654">
      <w:pPr>
        <w:spacing w:line="360" w:lineRule="auto"/>
      </w:pPr>
      <w:r w:rsidRPr="005F7ACD">
        <w:tab/>
        <w:t>2.</w:t>
      </w:r>
      <w:r w:rsidR="00A530B6" w:rsidRPr="005F7ACD">
        <w:t xml:space="preserve"> I found it confusing when I clicked on the contact page, and I didn’t get to contact information. I also think each navigational link could be spread out a little more, but I loved the layout!</w:t>
      </w:r>
    </w:p>
    <w:p w14:paraId="58EFBA07" w14:textId="77777777" w:rsidR="005F7ACD" w:rsidRPr="005F7ACD" w:rsidRDefault="005F7ACD" w:rsidP="00792654">
      <w:pPr>
        <w:spacing w:line="360" w:lineRule="auto"/>
      </w:pPr>
    </w:p>
    <w:p w14:paraId="6E59B873" w14:textId="6C1E97D2" w:rsidR="00C26DBB" w:rsidRPr="005F7ACD" w:rsidRDefault="00C26DBB" w:rsidP="00792654">
      <w:pPr>
        <w:spacing w:line="360" w:lineRule="auto"/>
        <w:ind w:firstLine="720"/>
      </w:pPr>
      <w:r w:rsidRPr="005F7ACD">
        <w:t>3.</w:t>
      </w:r>
      <w:r w:rsidR="00A530B6" w:rsidRPr="005F7ACD">
        <w:t xml:space="preserve"> I enjoyed the layout, and I didn’t think it was over the top like other websites. I would edit the footer a little more to be a more aesthetically pleasing look but otherwise great job!</w:t>
      </w:r>
    </w:p>
    <w:p w14:paraId="31D745F6" w14:textId="77777777" w:rsidR="00F6756C" w:rsidRPr="005F7ACD" w:rsidRDefault="00F6756C" w:rsidP="00C26DBB">
      <w:pPr>
        <w:pStyle w:val="Heading2"/>
        <w:rPr>
          <w:sz w:val="44"/>
          <w:szCs w:val="28"/>
        </w:rPr>
      </w:pPr>
    </w:p>
    <w:p w14:paraId="68EB236C" w14:textId="0BE5E176" w:rsidR="00F6756C" w:rsidRDefault="00F6756C" w:rsidP="00C26DBB">
      <w:pPr>
        <w:pStyle w:val="Heading2"/>
      </w:pPr>
    </w:p>
    <w:p w14:paraId="0D0727F7" w14:textId="77777777" w:rsidR="00F6756C" w:rsidRPr="00F6756C" w:rsidRDefault="00F6756C" w:rsidP="00F6756C"/>
    <w:p w14:paraId="5EC2B865" w14:textId="77777777" w:rsidR="00F6756C" w:rsidRDefault="00F6756C" w:rsidP="00C26DBB">
      <w:pPr>
        <w:pStyle w:val="Heading2"/>
      </w:pPr>
    </w:p>
    <w:p w14:paraId="0E3462A6" w14:textId="77777777" w:rsidR="00F6756C" w:rsidRDefault="00F6756C" w:rsidP="00C26DBB">
      <w:pPr>
        <w:pStyle w:val="Heading2"/>
      </w:pPr>
    </w:p>
    <w:p w14:paraId="7D35224A" w14:textId="77777777" w:rsidR="00F6756C" w:rsidRDefault="00F6756C" w:rsidP="00C26DBB">
      <w:pPr>
        <w:pStyle w:val="Heading2"/>
      </w:pPr>
    </w:p>
    <w:p w14:paraId="6DC9E233" w14:textId="77777777" w:rsidR="00F6756C" w:rsidRDefault="00F6756C" w:rsidP="00C26DBB">
      <w:pPr>
        <w:pStyle w:val="Heading2"/>
      </w:pPr>
    </w:p>
    <w:p w14:paraId="5FD5983F" w14:textId="77777777" w:rsidR="00F6756C" w:rsidRDefault="00F6756C" w:rsidP="00C26DBB">
      <w:pPr>
        <w:pStyle w:val="Heading2"/>
      </w:pPr>
    </w:p>
    <w:p w14:paraId="1CF57F88" w14:textId="6D0847E0" w:rsidR="00F6756C" w:rsidRDefault="00F6756C" w:rsidP="00C26DBB">
      <w:pPr>
        <w:pStyle w:val="Heading2"/>
      </w:pPr>
    </w:p>
    <w:p w14:paraId="71BA3F0E" w14:textId="010C7DC9" w:rsidR="00227A71" w:rsidRDefault="00227A71" w:rsidP="00227A71"/>
    <w:p w14:paraId="574249E1" w14:textId="25192FFB" w:rsidR="00792654" w:rsidRDefault="00792654" w:rsidP="00227A71"/>
    <w:p w14:paraId="52527D0F" w14:textId="4194903A" w:rsidR="00792654" w:rsidRDefault="00792654" w:rsidP="00227A71"/>
    <w:p w14:paraId="7B6DCA7F" w14:textId="3DFE6AA4" w:rsidR="00792654" w:rsidRDefault="00792654" w:rsidP="00227A71"/>
    <w:p w14:paraId="644DDCD5" w14:textId="1A1DCD9E" w:rsidR="00792654" w:rsidRDefault="00792654" w:rsidP="00227A71"/>
    <w:p w14:paraId="0465F201" w14:textId="5601CE67" w:rsidR="00792654" w:rsidRDefault="00792654" w:rsidP="00227A71"/>
    <w:p w14:paraId="1E582E8B" w14:textId="37FE5E44" w:rsidR="00792654" w:rsidRDefault="00792654" w:rsidP="00227A71"/>
    <w:p w14:paraId="34733364" w14:textId="42875141" w:rsidR="00792654" w:rsidRDefault="00792654" w:rsidP="00227A71"/>
    <w:p w14:paraId="75906819" w14:textId="77777777" w:rsidR="00227A71" w:rsidRPr="00227A71" w:rsidRDefault="00227A71" w:rsidP="00227A71"/>
    <w:p w14:paraId="326B5D52" w14:textId="48FBBA1D" w:rsidR="00C26DBB" w:rsidRPr="005F7ACD" w:rsidRDefault="00C26DBB" w:rsidP="00C26DBB">
      <w:pPr>
        <w:pStyle w:val="Heading2"/>
        <w:rPr>
          <w:szCs w:val="28"/>
        </w:rPr>
      </w:pPr>
      <w:r w:rsidRPr="005F7ACD">
        <w:rPr>
          <w:szCs w:val="28"/>
        </w:rPr>
        <w:lastRenderedPageBreak/>
        <w:t>User t</w:t>
      </w:r>
      <w:r w:rsidRPr="005F7ACD">
        <w:rPr>
          <w:szCs w:val="28"/>
        </w:rPr>
        <w:t>hree</w:t>
      </w:r>
      <w:r w:rsidRPr="005F7ACD">
        <w:rPr>
          <w:szCs w:val="28"/>
        </w:rPr>
        <w:t xml:space="preserve">: </w:t>
      </w:r>
      <w:r w:rsidR="00227A71" w:rsidRPr="005F7ACD">
        <w:rPr>
          <w:szCs w:val="28"/>
        </w:rPr>
        <w:t>Kelli</w:t>
      </w:r>
    </w:p>
    <w:p w14:paraId="5BE7D147" w14:textId="77777777" w:rsidR="00C26DBB" w:rsidRPr="005F7ACD" w:rsidRDefault="00C26DBB" w:rsidP="00C26DBB">
      <w:pPr>
        <w:pStyle w:val="Heading3"/>
        <w:rPr>
          <w:i/>
          <w:iCs/>
          <w:sz w:val="36"/>
        </w:rPr>
      </w:pPr>
      <w:r w:rsidRPr="005F7ACD">
        <w:rPr>
          <w:i/>
          <w:iCs/>
          <w:sz w:val="36"/>
        </w:rPr>
        <w:t>User Target Criteria:</w:t>
      </w:r>
    </w:p>
    <w:p w14:paraId="67547D5D" w14:textId="204A0414" w:rsidR="00C26DBB" w:rsidRPr="005F7ACD" w:rsidRDefault="00C26DBB" w:rsidP="00C26DBB">
      <w:pPr>
        <w:spacing w:after="120"/>
      </w:pPr>
      <w:r w:rsidRPr="005F7ACD">
        <w:t>Age:</w:t>
      </w:r>
      <w:r w:rsidR="00227A71" w:rsidRPr="005F7ACD">
        <w:t xml:space="preserve"> 33</w:t>
      </w:r>
    </w:p>
    <w:p w14:paraId="2F5A3A31" w14:textId="6F96F118" w:rsidR="00C26DBB" w:rsidRPr="005F7ACD" w:rsidRDefault="00C26DBB" w:rsidP="00C26DBB">
      <w:pPr>
        <w:spacing w:after="120"/>
      </w:pPr>
      <w:r w:rsidRPr="005F7ACD">
        <w:t>Profession:</w:t>
      </w:r>
      <w:r w:rsidR="00227A71" w:rsidRPr="005F7ACD">
        <w:t xml:space="preserve"> Program Director </w:t>
      </w:r>
    </w:p>
    <w:p w14:paraId="337748BC" w14:textId="243A2BB2" w:rsidR="00C26DBB" w:rsidRPr="005F7ACD" w:rsidRDefault="00C26DBB" w:rsidP="00C26DBB">
      <w:pPr>
        <w:spacing w:after="120"/>
      </w:pPr>
      <w:r w:rsidRPr="005F7ACD">
        <w:t>Designer Experience and Use</w:t>
      </w:r>
      <w:r w:rsidR="00227A71" w:rsidRPr="005F7ACD">
        <w:t>: I use Weebly to create websites for my graduate school program and for me and my husband’s bike shop.</w:t>
      </w:r>
    </w:p>
    <w:p w14:paraId="022E3376" w14:textId="77777777" w:rsidR="00C26DBB" w:rsidRPr="005F7ACD" w:rsidRDefault="00C26DBB" w:rsidP="00C26DBB">
      <w:pPr>
        <w:spacing w:after="120"/>
      </w:pPr>
    </w:p>
    <w:p w14:paraId="4178DD34" w14:textId="77777777" w:rsidR="00C26DBB" w:rsidRPr="005F7ACD" w:rsidRDefault="00C26DBB" w:rsidP="00C26DBB">
      <w:pPr>
        <w:pStyle w:val="Heading3"/>
        <w:rPr>
          <w:i/>
          <w:iCs/>
          <w:sz w:val="36"/>
        </w:rPr>
      </w:pPr>
      <w:r w:rsidRPr="005F7ACD">
        <w:rPr>
          <w:i/>
          <w:iCs/>
          <w:sz w:val="36"/>
        </w:rPr>
        <w:t>Tasks:</w:t>
      </w:r>
    </w:p>
    <w:p w14:paraId="54CAFB98" w14:textId="77777777" w:rsidR="00C26DBB" w:rsidRPr="005F7ACD" w:rsidRDefault="00C26DBB" w:rsidP="00C26DBB">
      <w:pPr>
        <w:pStyle w:val="Quote"/>
        <w:spacing w:before="0" w:after="240" w:line="240" w:lineRule="auto"/>
        <w:rPr>
          <w:i w:val="0"/>
          <w:iCs w:val="0"/>
          <w:sz w:val="28"/>
          <w:szCs w:val="20"/>
        </w:rPr>
      </w:pPr>
      <w:r w:rsidRPr="005F7ACD">
        <w:rPr>
          <w:i w:val="0"/>
          <w:iCs w:val="0"/>
          <w:sz w:val="28"/>
          <w:szCs w:val="20"/>
        </w:rPr>
        <w:t>Task One:</w:t>
      </w:r>
    </w:p>
    <w:p w14:paraId="0A22CFB0" w14:textId="7DBBA358" w:rsidR="00C26DBB" w:rsidRPr="005F7ACD" w:rsidRDefault="00C26DBB" w:rsidP="00C26DBB">
      <w:pPr>
        <w:pStyle w:val="ListParagraph"/>
        <w:numPr>
          <w:ilvl w:val="1"/>
          <w:numId w:val="12"/>
        </w:numPr>
        <w:spacing w:line="240" w:lineRule="auto"/>
        <w:rPr>
          <w:rFonts w:ascii="Times New Roman" w:hAnsi="Times New Roman" w:cs="Times New Roman"/>
          <w:color w:val="000000" w:themeColor="text1"/>
        </w:rPr>
      </w:pPr>
      <w:r w:rsidRPr="005F7ACD">
        <w:rPr>
          <w:rFonts w:ascii="Times New Roman" w:hAnsi="Times New Roman" w:cs="Times New Roman"/>
          <w:color w:val="000000" w:themeColor="text1"/>
        </w:rPr>
        <w:t>Time to Complete:</w:t>
      </w:r>
      <w:r w:rsidR="000402CE" w:rsidRPr="005F7ACD">
        <w:rPr>
          <w:rFonts w:ascii="Times New Roman" w:hAnsi="Times New Roman" w:cs="Times New Roman"/>
          <w:color w:val="000000" w:themeColor="text1"/>
        </w:rPr>
        <w:t xml:space="preserve"> 15 seconds</w:t>
      </w:r>
    </w:p>
    <w:p w14:paraId="748641C4" w14:textId="4A8CC96F" w:rsidR="00C26DBB" w:rsidRPr="005F7ACD" w:rsidRDefault="00C26DBB" w:rsidP="00C26DBB">
      <w:pPr>
        <w:pStyle w:val="ListParagraph"/>
        <w:numPr>
          <w:ilvl w:val="1"/>
          <w:numId w:val="12"/>
        </w:numPr>
        <w:spacing w:line="240" w:lineRule="auto"/>
        <w:rPr>
          <w:rFonts w:ascii="Times New Roman" w:hAnsi="Times New Roman" w:cs="Times New Roman"/>
          <w:color w:val="000000" w:themeColor="text1"/>
        </w:rPr>
      </w:pPr>
      <w:r w:rsidRPr="005F7ACD">
        <w:rPr>
          <w:rFonts w:ascii="Times New Roman" w:hAnsi="Times New Roman" w:cs="Times New Roman"/>
          <w:color w:val="000000" w:themeColor="text1"/>
        </w:rPr>
        <w:t xml:space="preserve">User Views: </w:t>
      </w:r>
      <w:r w:rsidR="000402CE" w:rsidRPr="005F7ACD">
        <w:rPr>
          <w:rFonts w:ascii="Times New Roman" w:hAnsi="Times New Roman" w:cs="Times New Roman"/>
          <w:color w:val="000000" w:themeColor="text1"/>
        </w:rPr>
        <w:t xml:space="preserve">I enjoyed the layout a lot, but </w:t>
      </w:r>
      <w:r w:rsidR="000737AE" w:rsidRPr="005F7ACD">
        <w:rPr>
          <w:rFonts w:ascii="Times New Roman" w:hAnsi="Times New Roman" w:cs="Times New Roman"/>
          <w:color w:val="000000" w:themeColor="text1"/>
        </w:rPr>
        <w:t xml:space="preserve">I wish that </w:t>
      </w:r>
      <w:r w:rsidR="000402CE" w:rsidRPr="005F7ACD">
        <w:rPr>
          <w:rFonts w:ascii="Times New Roman" w:hAnsi="Times New Roman" w:cs="Times New Roman"/>
          <w:color w:val="000000" w:themeColor="text1"/>
        </w:rPr>
        <w:t>the i</w:t>
      </w:r>
      <w:r w:rsidR="000737AE" w:rsidRPr="005F7ACD">
        <w:rPr>
          <w:rFonts w:ascii="Times New Roman" w:hAnsi="Times New Roman" w:cs="Times New Roman"/>
          <w:color w:val="000000" w:themeColor="text1"/>
        </w:rPr>
        <w:t xml:space="preserve">mages were outside the </w:t>
      </w:r>
      <w:r w:rsidR="000402CE" w:rsidRPr="005F7ACD">
        <w:rPr>
          <w:rFonts w:ascii="Times New Roman" w:hAnsi="Times New Roman" w:cs="Times New Roman"/>
          <w:color w:val="000000" w:themeColor="text1"/>
        </w:rPr>
        <w:t xml:space="preserve">internal </w:t>
      </w:r>
      <w:r w:rsidR="00E931C2" w:rsidRPr="005F7ACD">
        <w:rPr>
          <w:rFonts w:ascii="Times New Roman" w:hAnsi="Times New Roman" w:cs="Times New Roman"/>
          <w:color w:val="000000" w:themeColor="text1"/>
        </w:rPr>
        <w:t xml:space="preserve">rectangle, </w:t>
      </w:r>
      <w:r w:rsidR="000402CE" w:rsidRPr="005F7ACD">
        <w:rPr>
          <w:rFonts w:ascii="Times New Roman" w:hAnsi="Times New Roman" w:cs="Times New Roman"/>
          <w:color w:val="000000" w:themeColor="text1"/>
        </w:rPr>
        <w:t xml:space="preserve">or the rectangle was spread out a bit more on the desktop site. I </w:t>
      </w:r>
      <w:r w:rsidR="000737AE" w:rsidRPr="005F7ACD">
        <w:rPr>
          <w:rFonts w:ascii="Times New Roman" w:hAnsi="Times New Roman" w:cs="Times New Roman"/>
          <w:color w:val="000000" w:themeColor="text1"/>
        </w:rPr>
        <w:t>love the colors</w:t>
      </w:r>
      <w:r w:rsidR="000402CE" w:rsidRPr="005F7ACD">
        <w:rPr>
          <w:rFonts w:ascii="Times New Roman" w:hAnsi="Times New Roman" w:cs="Times New Roman"/>
          <w:color w:val="000000" w:themeColor="text1"/>
        </w:rPr>
        <w:t xml:space="preserve"> for the website, but I think the c</w:t>
      </w:r>
      <w:r w:rsidR="000737AE" w:rsidRPr="005F7ACD">
        <w:rPr>
          <w:rFonts w:ascii="Times New Roman" w:hAnsi="Times New Roman" w:cs="Times New Roman"/>
          <w:color w:val="000000" w:themeColor="text1"/>
        </w:rPr>
        <w:t>ontact page needs to be different than the rest of the pages</w:t>
      </w:r>
      <w:r w:rsidR="000402CE" w:rsidRPr="005F7ACD">
        <w:rPr>
          <w:rFonts w:ascii="Times New Roman" w:hAnsi="Times New Roman" w:cs="Times New Roman"/>
          <w:color w:val="000000" w:themeColor="text1"/>
        </w:rPr>
        <w:t>.</w:t>
      </w:r>
    </w:p>
    <w:p w14:paraId="5D95EA32" w14:textId="77777777" w:rsidR="00C26DBB" w:rsidRPr="005F7ACD" w:rsidRDefault="00C26DBB" w:rsidP="00C26DBB">
      <w:pPr>
        <w:pStyle w:val="Quote"/>
        <w:spacing w:before="0" w:after="240" w:line="240" w:lineRule="auto"/>
        <w:rPr>
          <w:i w:val="0"/>
          <w:iCs w:val="0"/>
          <w:sz w:val="28"/>
          <w:szCs w:val="20"/>
        </w:rPr>
      </w:pPr>
      <w:r w:rsidRPr="005F7ACD">
        <w:rPr>
          <w:i w:val="0"/>
          <w:iCs w:val="0"/>
          <w:sz w:val="28"/>
          <w:szCs w:val="20"/>
        </w:rPr>
        <w:t>Task Two:</w:t>
      </w:r>
    </w:p>
    <w:p w14:paraId="5B4672E1" w14:textId="3359ED26" w:rsidR="00C26DBB" w:rsidRPr="005F7ACD" w:rsidRDefault="00C26DBB" w:rsidP="00C26DBB">
      <w:pPr>
        <w:pStyle w:val="ListParagraph"/>
        <w:numPr>
          <w:ilvl w:val="1"/>
          <w:numId w:val="12"/>
        </w:numPr>
        <w:spacing w:line="240" w:lineRule="auto"/>
        <w:rPr>
          <w:rFonts w:ascii="Times New Roman" w:hAnsi="Times New Roman" w:cs="Times New Roman"/>
          <w:color w:val="000000" w:themeColor="text1"/>
        </w:rPr>
      </w:pPr>
      <w:r w:rsidRPr="005F7ACD">
        <w:rPr>
          <w:rFonts w:ascii="Times New Roman" w:hAnsi="Times New Roman" w:cs="Times New Roman"/>
          <w:color w:val="000000" w:themeColor="text1"/>
        </w:rPr>
        <w:t>Time to Complete:</w:t>
      </w:r>
      <w:r w:rsidR="00F853C5" w:rsidRPr="005F7ACD">
        <w:rPr>
          <w:rFonts w:ascii="Times New Roman" w:hAnsi="Times New Roman" w:cs="Times New Roman"/>
          <w:color w:val="000000" w:themeColor="text1"/>
        </w:rPr>
        <w:t xml:space="preserve"> 1 minute</w:t>
      </w:r>
    </w:p>
    <w:p w14:paraId="38B1FF1A" w14:textId="0DEFFAFB" w:rsidR="00C26DBB" w:rsidRPr="005F7ACD" w:rsidRDefault="00C26DBB" w:rsidP="00C26DBB">
      <w:pPr>
        <w:pStyle w:val="ListParagraph"/>
        <w:numPr>
          <w:ilvl w:val="1"/>
          <w:numId w:val="12"/>
        </w:numPr>
        <w:spacing w:line="240" w:lineRule="auto"/>
        <w:rPr>
          <w:rFonts w:ascii="Times New Roman" w:hAnsi="Times New Roman" w:cs="Times New Roman"/>
          <w:color w:val="000000" w:themeColor="text1"/>
        </w:rPr>
      </w:pPr>
      <w:r w:rsidRPr="005F7ACD">
        <w:rPr>
          <w:rFonts w:ascii="Times New Roman" w:hAnsi="Times New Roman" w:cs="Times New Roman"/>
          <w:color w:val="000000" w:themeColor="text1"/>
        </w:rPr>
        <w:t>User Views:</w:t>
      </w:r>
      <w:r w:rsidR="00F853C5" w:rsidRPr="005F7ACD">
        <w:rPr>
          <w:rFonts w:ascii="Times New Roman" w:hAnsi="Times New Roman" w:cs="Times New Roman"/>
          <w:color w:val="000000" w:themeColor="text1"/>
        </w:rPr>
        <w:t xml:space="preserve"> I like the size of the image on all platforms, but I think that the </w:t>
      </w:r>
      <w:r w:rsidR="000737AE" w:rsidRPr="005F7ACD">
        <w:rPr>
          <w:rFonts w:ascii="Times New Roman" w:hAnsi="Times New Roman" w:cs="Times New Roman"/>
          <w:color w:val="000000" w:themeColor="text1"/>
        </w:rPr>
        <w:t>font</w:t>
      </w:r>
      <w:r w:rsidR="00F853C5" w:rsidRPr="005F7ACD">
        <w:rPr>
          <w:rFonts w:ascii="Times New Roman" w:hAnsi="Times New Roman" w:cs="Times New Roman"/>
          <w:color w:val="000000" w:themeColor="text1"/>
        </w:rPr>
        <w:t xml:space="preserve"> should be </w:t>
      </w:r>
      <w:r w:rsidR="000737AE" w:rsidRPr="005F7ACD">
        <w:rPr>
          <w:rFonts w:ascii="Times New Roman" w:hAnsi="Times New Roman" w:cs="Times New Roman"/>
          <w:color w:val="000000" w:themeColor="text1"/>
        </w:rPr>
        <w:t xml:space="preserve">more playful </w:t>
      </w:r>
      <w:r w:rsidR="00221FEE" w:rsidRPr="005F7ACD">
        <w:rPr>
          <w:rFonts w:ascii="Times New Roman" w:hAnsi="Times New Roman" w:cs="Times New Roman"/>
          <w:color w:val="000000" w:themeColor="text1"/>
        </w:rPr>
        <w:t>to</w:t>
      </w:r>
      <w:r w:rsidR="000737AE" w:rsidRPr="005F7ACD">
        <w:rPr>
          <w:rFonts w:ascii="Times New Roman" w:hAnsi="Times New Roman" w:cs="Times New Roman"/>
          <w:color w:val="000000" w:themeColor="text1"/>
        </w:rPr>
        <w:t xml:space="preserve"> fit </w:t>
      </w:r>
      <w:r w:rsidR="00F853C5" w:rsidRPr="005F7ACD">
        <w:rPr>
          <w:rFonts w:ascii="Times New Roman" w:hAnsi="Times New Roman" w:cs="Times New Roman"/>
          <w:color w:val="000000" w:themeColor="text1"/>
        </w:rPr>
        <w:t xml:space="preserve">your </w:t>
      </w:r>
      <w:r w:rsidR="000737AE" w:rsidRPr="005F7ACD">
        <w:rPr>
          <w:rFonts w:ascii="Times New Roman" w:hAnsi="Times New Roman" w:cs="Times New Roman"/>
          <w:color w:val="000000" w:themeColor="text1"/>
        </w:rPr>
        <w:t>personality</w:t>
      </w:r>
      <w:r w:rsidR="00F853C5" w:rsidRPr="005F7ACD">
        <w:rPr>
          <w:rFonts w:ascii="Times New Roman" w:hAnsi="Times New Roman" w:cs="Times New Roman"/>
          <w:color w:val="000000" w:themeColor="text1"/>
        </w:rPr>
        <w:t xml:space="preserve">. In addition, you should consider highlighting the </w:t>
      </w:r>
      <w:r w:rsidR="000737AE" w:rsidRPr="005F7ACD">
        <w:rPr>
          <w:rFonts w:ascii="Times New Roman" w:hAnsi="Times New Roman" w:cs="Times New Roman"/>
          <w:color w:val="000000" w:themeColor="text1"/>
        </w:rPr>
        <w:t>skills</w:t>
      </w:r>
      <w:r w:rsidR="00F853C5" w:rsidRPr="005F7ACD">
        <w:rPr>
          <w:rFonts w:ascii="Times New Roman" w:hAnsi="Times New Roman" w:cs="Times New Roman"/>
          <w:color w:val="000000" w:themeColor="text1"/>
        </w:rPr>
        <w:t xml:space="preserve"> you have to</w:t>
      </w:r>
      <w:r w:rsidR="000737AE" w:rsidRPr="005F7ACD">
        <w:rPr>
          <w:rFonts w:ascii="Times New Roman" w:hAnsi="Times New Roman" w:cs="Times New Roman"/>
          <w:color w:val="000000" w:themeColor="text1"/>
        </w:rPr>
        <w:t xml:space="preserve"> make</w:t>
      </w:r>
      <w:r w:rsidR="00F853C5" w:rsidRPr="005F7ACD">
        <w:rPr>
          <w:rFonts w:ascii="Times New Roman" w:hAnsi="Times New Roman" w:cs="Times New Roman"/>
          <w:color w:val="000000" w:themeColor="text1"/>
        </w:rPr>
        <w:t xml:space="preserve"> you more</w:t>
      </w:r>
      <w:r w:rsidR="000737AE" w:rsidRPr="005F7ACD">
        <w:rPr>
          <w:rFonts w:ascii="Times New Roman" w:hAnsi="Times New Roman" w:cs="Times New Roman"/>
          <w:color w:val="000000" w:themeColor="text1"/>
        </w:rPr>
        <w:t xml:space="preserve"> hirable</w:t>
      </w:r>
      <w:r w:rsidR="00221FEE" w:rsidRPr="005F7ACD">
        <w:rPr>
          <w:rFonts w:ascii="Times New Roman" w:hAnsi="Times New Roman" w:cs="Times New Roman"/>
          <w:color w:val="000000" w:themeColor="text1"/>
        </w:rPr>
        <w:t>.</w:t>
      </w:r>
    </w:p>
    <w:p w14:paraId="1F94485D" w14:textId="77777777" w:rsidR="00C26DBB" w:rsidRPr="005F7ACD" w:rsidRDefault="00C26DBB" w:rsidP="00C26DBB">
      <w:pPr>
        <w:pStyle w:val="Quote"/>
        <w:spacing w:before="0" w:after="240" w:line="240" w:lineRule="auto"/>
        <w:rPr>
          <w:i w:val="0"/>
          <w:iCs w:val="0"/>
          <w:sz w:val="28"/>
          <w:szCs w:val="20"/>
        </w:rPr>
      </w:pPr>
      <w:r w:rsidRPr="005F7ACD">
        <w:rPr>
          <w:i w:val="0"/>
          <w:iCs w:val="0"/>
          <w:sz w:val="28"/>
          <w:szCs w:val="20"/>
        </w:rPr>
        <w:t>Task Three:</w:t>
      </w:r>
    </w:p>
    <w:p w14:paraId="16A8C8F1" w14:textId="3F07CA0F" w:rsidR="00C26DBB" w:rsidRPr="005F7ACD" w:rsidRDefault="00C26DBB" w:rsidP="00C26DBB">
      <w:pPr>
        <w:pStyle w:val="ListParagraph"/>
        <w:numPr>
          <w:ilvl w:val="1"/>
          <w:numId w:val="12"/>
        </w:numPr>
        <w:spacing w:line="240" w:lineRule="auto"/>
        <w:rPr>
          <w:rFonts w:ascii="Times New Roman" w:hAnsi="Times New Roman" w:cs="Times New Roman"/>
          <w:color w:val="000000" w:themeColor="text1"/>
        </w:rPr>
      </w:pPr>
      <w:r w:rsidRPr="005F7ACD">
        <w:rPr>
          <w:rFonts w:ascii="Times New Roman" w:hAnsi="Times New Roman" w:cs="Times New Roman"/>
          <w:color w:val="000000" w:themeColor="text1"/>
        </w:rPr>
        <w:t>Time to Complete:</w:t>
      </w:r>
      <w:r w:rsidR="00E931C2" w:rsidRPr="005F7ACD">
        <w:rPr>
          <w:rFonts w:ascii="Times New Roman" w:hAnsi="Times New Roman" w:cs="Times New Roman"/>
          <w:color w:val="000000" w:themeColor="text1"/>
        </w:rPr>
        <w:t xml:space="preserve"> 1 minute</w:t>
      </w:r>
    </w:p>
    <w:p w14:paraId="64317F05" w14:textId="2AFBB7B2" w:rsidR="00C26DBB" w:rsidRPr="005F7ACD" w:rsidRDefault="00C26DBB" w:rsidP="00C26DBB">
      <w:pPr>
        <w:pStyle w:val="ListParagraph"/>
        <w:numPr>
          <w:ilvl w:val="1"/>
          <w:numId w:val="12"/>
        </w:numPr>
        <w:spacing w:line="240" w:lineRule="auto"/>
        <w:rPr>
          <w:rFonts w:ascii="Times New Roman" w:hAnsi="Times New Roman" w:cs="Times New Roman"/>
          <w:color w:val="000000" w:themeColor="text1"/>
        </w:rPr>
      </w:pPr>
      <w:r w:rsidRPr="005F7ACD">
        <w:rPr>
          <w:rFonts w:ascii="Times New Roman" w:hAnsi="Times New Roman" w:cs="Times New Roman"/>
          <w:color w:val="000000" w:themeColor="text1"/>
        </w:rPr>
        <w:t xml:space="preserve">User Views: </w:t>
      </w:r>
      <w:r w:rsidR="00E931C2" w:rsidRPr="005F7ACD">
        <w:rPr>
          <w:rFonts w:ascii="Times New Roman" w:hAnsi="Times New Roman" w:cs="Times New Roman"/>
          <w:color w:val="000000" w:themeColor="text1"/>
        </w:rPr>
        <w:t>I enjoyed the image</w:t>
      </w:r>
      <w:r w:rsidR="000737AE" w:rsidRPr="005F7ACD">
        <w:rPr>
          <w:rFonts w:ascii="Times New Roman" w:hAnsi="Times New Roman" w:cs="Times New Roman"/>
          <w:color w:val="000000" w:themeColor="text1"/>
        </w:rPr>
        <w:t xml:space="preserve"> size and flow</w:t>
      </w:r>
      <w:r w:rsidR="00E931C2" w:rsidRPr="005F7ACD">
        <w:rPr>
          <w:rFonts w:ascii="Times New Roman" w:hAnsi="Times New Roman" w:cs="Times New Roman"/>
          <w:color w:val="000000" w:themeColor="text1"/>
        </w:rPr>
        <w:t xml:space="preserve"> of the project. It was easy to determine your design process. However, I found that the image was blurry in spots, and I also think you could work outside the rectangle box with this image.</w:t>
      </w:r>
      <w:r w:rsidR="000737AE" w:rsidRPr="005F7ACD">
        <w:rPr>
          <w:rFonts w:ascii="Times New Roman" w:hAnsi="Times New Roman" w:cs="Times New Roman"/>
          <w:color w:val="000000" w:themeColor="text1"/>
        </w:rPr>
        <w:t xml:space="preserve"> </w:t>
      </w:r>
    </w:p>
    <w:p w14:paraId="59E2C8DE" w14:textId="77777777" w:rsidR="00C26DBB" w:rsidRPr="005F7ACD" w:rsidRDefault="00C26DBB" w:rsidP="00C26DBB">
      <w:pPr>
        <w:pStyle w:val="Quote"/>
        <w:spacing w:before="0" w:after="240" w:line="240" w:lineRule="auto"/>
        <w:rPr>
          <w:i w:val="0"/>
          <w:iCs w:val="0"/>
          <w:sz w:val="28"/>
          <w:szCs w:val="20"/>
        </w:rPr>
      </w:pPr>
      <w:r w:rsidRPr="005F7ACD">
        <w:rPr>
          <w:i w:val="0"/>
          <w:iCs w:val="0"/>
          <w:sz w:val="28"/>
          <w:szCs w:val="20"/>
        </w:rPr>
        <w:t>Task Four:</w:t>
      </w:r>
    </w:p>
    <w:p w14:paraId="6C40D59F" w14:textId="7D2076B0" w:rsidR="00C26DBB" w:rsidRPr="005F7ACD" w:rsidRDefault="00C26DBB" w:rsidP="00C26DBB">
      <w:pPr>
        <w:pStyle w:val="ListParagraph"/>
        <w:numPr>
          <w:ilvl w:val="1"/>
          <w:numId w:val="12"/>
        </w:numPr>
        <w:spacing w:line="240" w:lineRule="auto"/>
        <w:rPr>
          <w:rFonts w:ascii="Times New Roman" w:hAnsi="Times New Roman" w:cs="Times New Roman"/>
          <w:color w:val="000000" w:themeColor="text1"/>
        </w:rPr>
      </w:pPr>
      <w:r w:rsidRPr="005F7ACD">
        <w:rPr>
          <w:rFonts w:ascii="Times New Roman" w:hAnsi="Times New Roman" w:cs="Times New Roman"/>
          <w:color w:val="000000" w:themeColor="text1"/>
        </w:rPr>
        <w:t>Time to Complete:</w:t>
      </w:r>
      <w:r w:rsidR="00E931C2" w:rsidRPr="005F7ACD">
        <w:rPr>
          <w:rFonts w:ascii="Times New Roman" w:hAnsi="Times New Roman" w:cs="Times New Roman"/>
          <w:color w:val="000000" w:themeColor="text1"/>
        </w:rPr>
        <w:t xml:space="preserve"> 30 seconds</w:t>
      </w:r>
    </w:p>
    <w:p w14:paraId="01F962E9" w14:textId="081FB4C5" w:rsidR="005F7ACD" w:rsidRDefault="00C26DBB" w:rsidP="00C26DBB">
      <w:pPr>
        <w:pStyle w:val="ListParagraph"/>
        <w:numPr>
          <w:ilvl w:val="1"/>
          <w:numId w:val="12"/>
        </w:numPr>
        <w:spacing w:line="240" w:lineRule="auto"/>
        <w:rPr>
          <w:rFonts w:ascii="Times New Roman" w:hAnsi="Times New Roman" w:cs="Times New Roman"/>
          <w:color w:val="000000" w:themeColor="text1"/>
        </w:rPr>
      </w:pPr>
      <w:r w:rsidRPr="005F7ACD">
        <w:rPr>
          <w:rFonts w:ascii="Times New Roman" w:hAnsi="Times New Roman" w:cs="Times New Roman"/>
          <w:color w:val="000000" w:themeColor="text1"/>
        </w:rPr>
        <w:t xml:space="preserve">User Views: </w:t>
      </w:r>
      <w:r w:rsidR="00E931C2" w:rsidRPr="005F7ACD">
        <w:rPr>
          <w:rFonts w:ascii="Times New Roman" w:hAnsi="Times New Roman" w:cs="Times New Roman"/>
          <w:color w:val="000000" w:themeColor="text1"/>
        </w:rPr>
        <w:t xml:space="preserve">It was easy to navigate to your LinkedIn page. I would consider making </w:t>
      </w:r>
      <w:r w:rsidR="000737AE" w:rsidRPr="005F7ACD">
        <w:rPr>
          <w:rFonts w:ascii="Times New Roman" w:hAnsi="Times New Roman" w:cs="Times New Roman"/>
          <w:color w:val="000000" w:themeColor="text1"/>
        </w:rPr>
        <w:t>the hyperlink stand</w:t>
      </w:r>
      <w:r w:rsidR="00E931C2" w:rsidRPr="005F7ACD">
        <w:rPr>
          <w:rFonts w:ascii="Times New Roman" w:hAnsi="Times New Roman" w:cs="Times New Roman"/>
          <w:color w:val="000000" w:themeColor="text1"/>
        </w:rPr>
        <w:t xml:space="preserve"> </w:t>
      </w:r>
      <w:r w:rsidR="000737AE" w:rsidRPr="005F7ACD">
        <w:rPr>
          <w:rFonts w:ascii="Times New Roman" w:hAnsi="Times New Roman" w:cs="Times New Roman"/>
          <w:color w:val="000000" w:themeColor="text1"/>
        </w:rPr>
        <w:t>out a little bit more</w:t>
      </w:r>
      <w:r w:rsidR="00E931C2" w:rsidRPr="005F7ACD">
        <w:rPr>
          <w:rFonts w:ascii="Times New Roman" w:hAnsi="Times New Roman" w:cs="Times New Roman"/>
          <w:color w:val="000000" w:themeColor="text1"/>
        </w:rPr>
        <w:t xml:space="preserve"> by making it a different color or font.</w:t>
      </w:r>
    </w:p>
    <w:p w14:paraId="4366A49C" w14:textId="77777777" w:rsidR="005F7ACD" w:rsidRPr="005F7ACD" w:rsidRDefault="005F7ACD" w:rsidP="005F7ACD">
      <w:pPr>
        <w:pStyle w:val="ListParagraph"/>
        <w:spacing w:line="240" w:lineRule="auto"/>
        <w:ind w:left="1440"/>
        <w:rPr>
          <w:rFonts w:ascii="Times New Roman" w:hAnsi="Times New Roman" w:cs="Times New Roman"/>
          <w:color w:val="000000" w:themeColor="text1"/>
        </w:rPr>
      </w:pPr>
    </w:p>
    <w:p w14:paraId="1DC10D01" w14:textId="646B4315" w:rsidR="00C26DBB" w:rsidRDefault="00D732E6" w:rsidP="00C26DBB">
      <w:pPr>
        <w:pStyle w:val="Heading3"/>
        <w:rPr>
          <w:i/>
          <w:iCs/>
          <w:sz w:val="36"/>
        </w:rPr>
      </w:pPr>
      <w:r w:rsidRPr="005F7ACD">
        <w:rPr>
          <w:i/>
          <w:iCs/>
          <w:sz w:val="36"/>
        </w:rPr>
        <w:lastRenderedPageBreak/>
        <w:t xml:space="preserve">Kelli’s </w:t>
      </w:r>
      <w:r w:rsidR="00C26DBB" w:rsidRPr="005F7ACD">
        <w:rPr>
          <w:i/>
          <w:iCs/>
          <w:sz w:val="36"/>
        </w:rPr>
        <w:t>Open Question Debriefs:</w:t>
      </w:r>
    </w:p>
    <w:p w14:paraId="17C10F0E" w14:textId="77777777" w:rsidR="005F7ACD" w:rsidRPr="005F7ACD" w:rsidRDefault="005F7ACD" w:rsidP="005F7ACD">
      <w:pPr>
        <w:rPr>
          <w:lang w:eastAsia="ja-JP"/>
        </w:rPr>
      </w:pPr>
    </w:p>
    <w:p w14:paraId="121C964A" w14:textId="68B1BBB9" w:rsidR="00C26DBB" w:rsidRDefault="00C26DBB" w:rsidP="00792654">
      <w:pPr>
        <w:spacing w:line="360" w:lineRule="auto"/>
      </w:pPr>
      <w:r w:rsidRPr="005F7ACD">
        <w:tab/>
        <w:t>1.</w:t>
      </w:r>
      <w:r w:rsidR="0003102F" w:rsidRPr="005F7ACD">
        <w:t xml:space="preserve"> I</w:t>
      </w:r>
      <w:r w:rsidR="003F03DE" w:rsidRPr="005F7ACD">
        <w:t xml:space="preserve"> </w:t>
      </w:r>
      <w:r w:rsidR="0003102F" w:rsidRPr="005F7ACD">
        <w:t>liked the soft tones</w:t>
      </w:r>
      <w:r w:rsidR="003F03DE" w:rsidRPr="005F7ACD">
        <w:t xml:space="preserve"> of your website and I felt that there was the perfect amount of information on the website which will help users not get lost in the information.</w:t>
      </w:r>
    </w:p>
    <w:p w14:paraId="057B9036" w14:textId="77777777" w:rsidR="005F7ACD" w:rsidRPr="005F7ACD" w:rsidRDefault="005F7ACD" w:rsidP="00792654">
      <w:pPr>
        <w:spacing w:line="360" w:lineRule="auto"/>
      </w:pPr>
    </w:p>
    <w:p w14:paraId="6DBE4DD3" w14:textId="70581F96" w:rsidR="00C26DBB" w:rsidRDefault="00C26DBB" w:rsidP="00792654">
      <w:pPr>
        <w:spacing w:line="360" w:lineRule="auto"/>
      </w:pPr>
      <w:r w:rsidRPr="005F7ACD">
        <w:tab/>
        <w:t>2.</w:t>
      </w:r>
      <w:r w:rsidR="0003102F" w:rsidRPr="005F7ACD">
        <w:t xml:space="preserve"> I found everything easy to navigate but </w:t>
      </w:r>
      <w:r w:rsidR="003F03DE" w:rsidRPr="005F7ACD">
        <w:t xml:space="preserve">before it is finalized, I would just </w:t>
      </w:r>
      <w:r w:rsidR="0003102F" w:rsidRPr="005F7ACD">
        <w:t>make sure all links are connected</w:t>
      </w:r>
      <w:r w:rsidR="003F03DE" w:rsidRPr="005F7ACD">
        <w:t xml:space="preserve"> to where they are supposed to be.</w:t>
      </w:r>
    </w:p>
    <w:p w14:paraId="7FC0B1A1" w14:textId="77777777" w:rsidR="005F7ACD" w:rsidRPr="005F7ACD" w:rsidRDefault="005F7ACD" w:rsidP="00792654">
      <w:pPr>
        <w:spacing w:line="360" w:lineRule="auto"/>
      </w:pPr>
    </w:p>
    <w:p w14:paraId="38BC99A7" w14:textId="4DE31A18" w:rsidR="00C26DBB" w:rsidRPr="005F7ACD" w:rsidRDefault="00C26DBB" w:rsidP="00792654">
      <w:pPr>
        <w:spacing w:line="360" w:lineRule="auto"/>
        <w:ind w:firstLine="720"/>
      </w:pPr>
      <w:r w:rsidRPr="005F7ACD">
        <w:t>3.</w:t>
      </w:r>
      <w:r w:rsidR="0003102F" w:rsidRPr="005F7ACD">
        <w:t xml:space="preserve"> </w:t>
      </w:r>
      <w:r w:rsidR="003F03DE" w:rsidRPr="005F7ACD">
        <w:t xml:space="preserve">I don’t think anything needs to be changed outside what we already discussed. Great job! Fix those little things and make sure it reflects your personality. </w:t>
      </w:r>
    </w:p>
    <w:p w14:paraId="2EF45E1B" w14:textId="77777777" w:rsidR="000402CE" w:rsidRPr="005F7ACD" w:rsidRDefault="000402CE" w:rsidP="00C26DBB">
      <w:pPr>
        <w:pStyle w:val="Heading2"/>
        <w:rPr>
          <w:sz w:val="44"/>
          <w:szCs w:val="28"/>
        </w:rPr>
      </w:pPr>
    </w:p>
    <w:p w14:paraId="591DCCE9" w14:textId="77777777" w:rsidR="000402CE" w:rsidRDefault="000402CE" w:rsidP="00C26DBB">
      <w:pPr>
        <w:pStyle w:val="Heading2"/>
      </w:pPr>
    </w:p>
    <w:p w14:paraId="3FB239C9" w14:textId="77777777" w:rsidR="000402CE" w:rsidRDefault="000402CE" w:rsidP="00C26DBB">
      <w:pPr>
        <w:pStyle w:val="Heading2"/>
      </w:pPr>
    </w:p>
    <w:p w14:paraId="7A07D24C" w14:textId="77777777" w:rsidR="000402CE" w:rsidRDefault="000402CE" w:rsidP="00C26DBB">
      <w:pPr>
        <w:pStyle w:val="Heading2"/>
      </w:pPr>
    </w:p>
    <w:p w14:paraId="52C2FA85" w14:textId="77777777" w:rsidR="000402CE" w:rsidRDefault="000402CE" w:rsidP="00C26DBB">
      <w:pPr>
        <w:pStyle w:val="Heading2"/>
      </w:pPr>
    </w:p>
    <w:p w14:paraId="48C0D1C7" w14:textId="77777777" w:rsidR="000402CE" w:rsidRDefault="000402CE" w:rsidP="00C26DBB">
      <w:pPr>
        <w:pStyle w:val="Heading2"/>
      </w:pPr>
    </w:p>
    <w:p w14:paraId="39C84822" w14:textId="77777777" w:rsidR="000402CE" w:rsidRDefault="000402CE" w:rsidP="00C26DBB">
      <w:pPr>
        <w:pStyle w:val="Heading2"/>
      </w:pPr>
    </w:p>
    <w:p w14:paraId="0DC83D28" w14:textId="77777777" w:rsidR="000402CE" w:rsidRDefault="000402CE" w:rsidP="00C26DBB">
      <w:pPr>
        <w:pStyle w:val="Heading2"/>
      </w:pPr>
    </w:p>
    <w:p w14:paraId="71EC0C58" w14:textId="1291145B" w:rsidR="000402CE" w:rsidRDefault="000402CE" w:rsidP="00C26DBB">
      <w:pPr>
        <w:pStyle w:val="Heading2"/>
      </w:pPr>
    </w:p>
    <w:p w14:paraId="62C68F71" w14:textId="0C4DE823" w:rsidR="00B96FA3" w:rsidRDefault="00B96FA3" w:rsidP="00B96FA3"/>
    <w:p w14:paraId="23CF3BB1" w14:textId="6031B8E2" w:rsidR="00792654" w:rsidRDefault="00792654" w:rsidP="00B96FA3"/>
    <w:p w14:paraId="6E8EB028" w14:textId="7308EA9C" w:rsidR="00792654" w:rsidRDefault="00792654" w:rsidP="00B96FA3"/>
    <w:p w14:paraId="381D5B15" w14:textId="593C0A92" w:rsidR="00792654" w:rsidRDefault="00792654" w:rsidP="00B96FA3"/>
    <w:p w14:paraId="6F6E69FD" w14:textId="79E4FEC6" w:rsidR="00792654" w:rsidRDefault="00792654" w:rsidP="00B96FA3"/>
    <w:p w14:paraId="610EF979" w14:textId="1685876D" w:rsidR="00792654" w:rsidRDefault="00792654" w:rsidP="00B96FA3"/>
    <w:p w14:paraId="1BA92CBA" w14:textId="77777777" w:rsidR="00792654" w:rsidRDefault="00792654" w:rsidP="00B96FA3"/>
    <w:p w14:paraId="3C5CCF9F" w14:textId="77777777" w:rsidR="00B96FA3" w:rsidRPr="00B96FA3" w:rsidRDefault="00B96FA3" w:rsidP="00B96FA3"/>
    <w:p w14:paraId="1CC34FC7" w14:textId="2F56D51F" w:rsidR="00C26DBB" w:rsidRPr="005F7ACD" w:rsidRDefault="00C26DBB" w:rsidP="00C26DBB">
      <w:pPr>
        <w:pStyle w:val="Heading2"/>
        <w:rPr>
          <w:szCs w:val="28"/>
        </w:rPr>
      </w:pPr>
      <w:r w:rsidRPr="005F7ACD">
        <w:rPr>
          <w:szCs w:val="28"/>
        </w:rPr>
        <w:lastRenderedPageBreak/>
        <w:t xml:space="preserve">User </w:t>
      </w:r>
      <w:r w:rsidRPr="005F7ACD">
        <w:rPr>
          <w:szCs w:val="28"/>
        </w:rPr>
        <w:t>four</w:t>
      </w:r>
      <w:r w:rsidRPr="005F7ACD">
        <w:rPr>
          <w:szCs w:val="28"/>
        </w:rPr>
        <w:t xml:space="preserve">: </w:t>
      </w:r>
      <w:r w:rsidR="00227A71" w:rsidRPr="005F7ACD">
        <w:rPr>
          <w:szCs w:val="28"/>
        </w:rPr>
        <w:t>kelsey</w:t>
      </w:r>
    </w:p>
    <w:p w14:paraId="0BD838FF" w14:textId="77777777" w:rsidR="00C26DBB" w:rsidRPr="005F7ACD" w:rsidRDefault="00C26DBB" w:rsidP="00C26DBB">
      <w:pPr>
        <w:pStyle w:val="Heading3"/>
        <w:rPr>
          <w:i/>
          <w:iCs/>
          <w:sz w:val="36"/>
        </w:rPr>
      </w:pPr>
      <w:r w:rsidRPr="005F7ACD">
        <w:rPr>
          <w:i/>
          <w:iCs/>
          <w:sz w:val="36"/>
        </w:rPr>
        <w:t>User Target Criteria:</w:t>
      </w:r>
    </w:p>
    <w:p w14:paraId="010F4EDB" w14:textId="71877204" w:rsidR="00C26DBB" w:rsidRPr="00991950" w:rsidRDefault="00C26DBB" w:rsidP="00C26DBB">
      <w:pPr>
        <w:spacing w:after="120"/>
      </w:pPr>
      <w:r w:rsidRPr="00991950">
        <w:t>Age:</w:t>
      </w:r>
      <w:r w:rsidR="00227A71" w:rsidRPr="00991950">
        <w:t xml:space="preserve"> 28</w:t>
      </w:r>
    </w:p>
    <w:p w14:paraId="4350CE39" w14:textId="278B6977" w:rsidR="00C26DBB" w:rsidRPr="00991950" w:rsidRDefault="00C26DBB" w:rsidP="00C26DBB">
      <w:pPr>
        <w:spacing w:after="120"/>
      </w:pPr>
      <w:r w:rsidRPr="00991950">
        <w:t>Profession:</w:t>
      </w:r>
      <w:r w:rsidR="00227A71" w:rsidRPr="00991950">
        <w:t xml:space="preserve"> Hospitality and Service </w:t>
      </w:r>
    </w:p>
    <w:p w14:paraId="0E043010" w14:textId="005A81F0" w:rsidR="00C26DBB" w:rsidRPr="005F7ACD" w:rsidRDefault="00C26DBB" w:rsidP="00C26DBB">
      <w:pPr>
        <w:spacing w:after="120"/>
        <w:rPr>
          <w:sz w:val="28"/>
          <w:szCs w:val="28"/>
        </w:rPr>
      </w:pPr>
      <w:r w:rsidRPr="00991950">
        <w:t>Designer Experience and Use</w:t>
      </w:r>
      <w:r w:rsidR="00A66822" w:rsidRPr="00991950">
        <w:t>:</w:t>
      </w:r>
      <w:r w:rsidR="00AA3E88" w:rsidRPr="00991950">
        <w:t xml:space="preserve"> I use </w:t>
      </w:r>
      <w:r w:rsidR="00B96FA3" w:rsidRPr="00991950">
        <w:t>O</w:t>
      </w:r>
      <w:r w:rsidR="00AA3E88" w:rsidRPr="00991950">
        <w:t>racle</w:t>
      </w:r>
      <w:r w:rsidR="00B96FA3" w:rsidRPr="00991950">
        <w:t xml:space="preserve"> (which is essentially a </w:t>
      </w:r>
      <w:r w:rsidR="00AA3E88" w:rsidRPr="00991950">
        <w:t>google verification system</w:t>
      </w:r>
      <w:r w:rsidR="00B96FA3" w:rsidRPr="00991950">
        <w:t>)</w:t>
      </w:r>
      <w:r w:rsidR="00AA3E88" w:rsidRPr="00991950">
        <w:t xml:space="preserve"> </w:t>
      </w:r>
      <w:r w:rsidR="00B96FA3" w:rsidRPr="00991950">
        <w:t xml:space="preserve">along with </w:t>
      </w:r>
      <w:r w:rsidR="00FD5B68" w:rsidRPr="00991950">
        <w:t>Microsoft</w:t>
      </w:r>
      <w:r w:rsidR="00AA3E88" w:rsidRPr="00991950">
        <w:t xml:space="preserve"> products and </w:t>
      </w:r>
      <w:r w:rsidR="00B96FA3" w:rsidRPr="00991950">
        <w:t>E</w:t>
      </w:r>
      <w:r w:rsidR="00AA3E88" w:rsidRPr="00991950">
        <w:t xml:space="preserve">xcel. </w:t>
      </w:r>
    </w:p>
    <w:p w14:paraId="51B47C1A" w14:textId="77777777" w:rsidR="00C26DBB" w:rsidRPr="005F7ACD" w:rsidRDefault="00C26DBB" w:rsidP="00C26DBB">
      <w:pPr>
        <w:spacing w:after="120"/>
      </w:pPr>
    </w:p>
    <w:p w14:paraId="1409C452" w14:textId="77777777" w:rsidR="00C26DBB" w:rsidRPr="005F7ACD" w:rsidRDefault="00C26DBB" w:rsidP="00C26DBB">
      <w:pPr>
        <w:pStyle w:val="Heading3"/>
        <w:rPr>
          <w:i/>
          <w:iCs/>
          <w:sz w:val="36"/>
        </w:rPr>
      </w:pPr>
      <w:r w:rsidRPr="005F7ACD">
        <w:rPr>
          <w:i/>
          <w:iCs/>
          <w:sz w:val="36"/>
        </w:rPr>
        <w:t>Tasks:</w:t>
      </w:r>
    </w:p>
    <w:p w14:paraId="55BD2D38" w14:textId="77777777" w:rsidR="00C26DBB" w:rsidRPr="005F7ACD" w:rsidRDefault="00C26DBB" w:rsidP="00C26DBB">
      <w:pPr>
        <w:pStyle w:val="Quote"/>
        <w:spacing w:before="0" w:after="240" w:line="240" w:lineRule="auto"/>
        <w:rPr>
          <w:i w:val="0"/>
          <w:iCs w:val="0"/>
          <w:sz w:val="28"/>
          <w:szCs w:val="20"/>
        </w:rPr>
      </w:pPr>
      <w:r w:rsidRPr="005F7ACD">
        <w:rPr>
          <w:i w:val="0"/>
          <w:iCs w:val="0"/>
          <w:sz w:val="28"/>
          <w:szCs w:val="20"/>
        </w:rPr>
        <w:t>Task One:</w:t>
      </w:r>
    </w:p>
    <w:p w14:paraId="557C965C" w14:textId="23FE9E86" w:rsidR="00C26DBB" w:rsidRPr="005F7ACD" w:rsidRDefault="00C26DBB" w:rsidP="00C26DBB">
      <w:pPr>
        <w:pStyle w:val="ListParagraph"/>
        <w:numPr>
          <w:ilvl w:val="1"/>
          <w:numId w:val="12"/>
        </w:numPr>
        <w:spacing w:line="240" w:lineRule="auto"/>
        <w:rPr>
          <w:rFonts w:ascii="Times New Roman" w:hAnsi="Times New Roman" w:cs="Times New Roman"/>
          <w:color w:val="000000" w:themeColor="text1"/>
        </w:rPr>
      </w:pPr>
      <w:r w:rsidRPr="005F7ACD">
        <w:rPr>
          <w:rFonts w:ascii="Times New Roman" w:hAnsi="Times New Roman" w:cs="Times New Roman"/>
          <w:color w:val="000000" w:themeColor="text1"/>
        </w:rPr>
        <w:t>Time to Complete:</w:t>
      </w:r>
      <w:r w:rsidR="00EA5D2B" w:rsidRPr="005F7ACD">
        <w:rPr>
          <w:rFonts w:ascii="Times New Roman" w:hAnsi="Times New Roman" w:cs="Times New Roman"/>
          <w:color w:val="000000" w:themeColor="text1"/>
        </w:rPr>
        <w:t xml:space="preserve"> 30 seconds</w:t>
      </w:r>
    </w:p>
    <w:p w14:paraId="27A1192C" w14:textId="0A786E41" w:rsidR="00C26DBB" w:rsidRPr="005F7ACD" w:rsidRDefault="00C26DBB" w:rsidP="00C26DBB">
      <w:pPr>
        <w:pStyle w:val="ListParagraph"/>
        <w:numPr>
          <w:ilvl w:val="1"/>
          <w:numId w:val="12"/>
        </w:numPr>
        <w:spacing w:line="240" w:lineRule="auto"/>
        <w:rPr>
          <w:rFonts w:ascii="Times New Roman" w:hAnsi="Times New Roman" w:cs="Times New Roman"/>
          <w:color w:val="000000" w:themeColor="text1"/>
        </w:rPr>
      </w:pPr>
      <w:r w:rsidRPr="005F7ACD">
        <w:rPr>
          <w:rFonts w:ascii="Times New Roman" w:hAnsi="Times New Roman" w:cs="Times New Roman"/>
          <w:color w:val="000000" w:themeColor="text1"/>
        </w:rPr>
        <w:t xml:space="preserve">User Views: </w:t>
      </w:r>
      <w:r w:rsidR="00AA3E88" w:rsidRPr="005F7ACD">
        <w:rPr>
          <w:rFonts w:ascii="Times New Roman" w:hAnsi="Times New Roman" w:cs="Times New Roman"/>
          <w:color w:val="000000" w:themeColor="text1"/>
        </w:rPr>
        <w:t xml:space="preserve"> </w:t>
      </w:r>
      <w:r w:rsidR="00EA5D2B" w:rsidRPr="005F7ACD">
        <w:rPr>
          <w:rFonts w:ascii="Times New Roman" w:hAnsi="Times New Roman" w:cs="Times New Roman"/>
          <w:color w:val="000000" w:themeColor="text1"/>
        </w:rPr>
        <w:t xml:space="preserve">I love the </w:t>
      </w:r>
      <w:r w:rsidR="00AA3E88" w:rsidRPr="005F7ACD">
        <w:rPr>
          <w:rFonts w:ascii="Times New Roman" w:hAnsi="Times New Roman" w:cs="Times New Roman"/>
          <w:color w:val="000000" w:themeColor="text1"/>
        </w:rPr>
        <w:t>organized variety pattern</w:t>
      </w:r>
      <w:r w:rsidR="00EA5D2B" w:rsidRPr="005F7ACD">
        <w:rPr>
          <w:rFonts w:ascii="Times New Roman" w:hAnsi="Times New Roman" w:cs="Times New Roman"/>
          <w:color w:val="000000" w:themeColor="text1"/>
        </w:rPr>
        <w:t xml:space="preserve">. I think </w:t>
      </w:r>
      <w:r w:rsidR="00AA3E88" w:rsidRPr="005F7ACD">
        <w:rPr>
          <w:rFonts w:ascii="Times New Roman" w:hAnsi="Times New Roman" w:cs="Times New Roman"/>
          <w:color w:val="000000" w:themeColor="text1"/>
        </w:rPr>
        <w:t xml:space="preserve">that </w:t>
      </w:r>
      <w:r w:rsidR="00EA5D2B" w:rsidRPr="005F7ACD">
        <w:rPr>
          <w:rFonts w:ascii="Times New Roman" w:hAnsi="Times New Roman" w:cs="Times New Roman"/>
          <w:color w:val="000000" w:themeColor="text1"/>
        </w:rPr>
        <w:t>it c</w:t>
      </w:r>
      <w:r w:rsidR="00AA3E88" w:rsidRPr="005F7ACD">
        <w:rPr>
          <w:rFonts w:ascii="Times New Roman" w:hAnsi="Times New Roman" w:cs="Times New Roman"/>
          <w:color w:val="000000" w:themeColor="text1"/>
        </w:rPr>
        <w:t xml:space="preserve">atches </w:t>
      </w:r>
      <w:r w:rsidR="00EA5D2B" w:rsidRPr="005F7ACD">
        <w:rPr>
          <w:rFonts w:ascii="Times New Roman" w:hAnsi="Times New Roman" w:cs="Times New Roman"/>
          <w:color w:val="000000" w:themeColor="text1"/>
        </w:rPr>
        <w:t>your e</w:t>
      </w:r>
      <w:r w:rsidR="00AA3E88" w:rsidRPr="005F7ACD">
        <w:rPr>
          <w:rFonts w:ascii="Times New Roman" w:hAnsi="Times New Roman" w:cs="Times New Roman"/>
          <w:color w:val="000000" w:themeColor="text1"/>
        </w:rPr>
        <w:t>ye but it’s not overwhelming</w:t>
      </w:r>
      <w:r w:rsidR="00EA5D2B" w:rsidRPr="005F7ACD">
        <w:rPr>
          <w:rFonts w:ascii="Times New Roman" w:hAnsi="Times New Roman" w:cs="Times New Roman"/>
          <w:color w:val="000000" w:themeColor="text1"/>
        </w:rPr>
        <w:t xml:space="preserve">. The natural way that people ready is left to right so I believe that your site follows the natural </w:t>
      </w:r>
      <w:r w:rsidR="00AA3E88" w:rsidRPr="005F7ACD">
        <w:rPr>
          <w:rFonts w:ascii="Times New Roman" w:hAnsi="Times New Roman" w:cs="Times New Roman"/>
          <w:color w:val="000000" w:themeColor="text1"/>
        </w:rPr>
        <w:t>z pattern</w:t>
      </w:r>
      <w:r w:rsidR="00EA5D2B" w:rsidRPr="005F7ACD">
        <w:rPr>
          <w:rFonts w:ascii="Times New Roman" w:hAnsi="Times New Roman" w:cs="Times New Roman"/>
          <w:color w:val="000000" w:themeColor="text1"/>
        </w:rPr>
        <w:t>.</w:t>
      </w:r>
    </w:p>
    <w:p w14:paraId="6A4F66FA" w14:textId="77777777" w:rsidR="00C26DBB" w:rsidRPr="005F7ACD" w:rsidRDefault="00C26DBB" w:rsidP="00C26DBB">
      <w:pPr>
        <w:pStyle w:val="Quote"/>
        <w:spacing w:before="0" w:after="240" w:line="240" w:lineRule="auto"/>
        <w:rPr>
          <w:i w:val="0"/>
          <w:iCs w:val="0"/>
          <w:sz w:val="28"/>
          <w:szCs w:val="20"/>
        </w:rPr>
      </w:pPr>
      <w:r w:rsidRPr="005F7ACD">
        <w:rPr>
          <w:i w:val="0"/>
          <w:iCs w:val="0"/>
          <w:sz w:val="28"/>
          <w:szCs w:val="20"/>
        </w:rPr>
        <w:t>Task Two:</w:t>
      </w:r>
    </w:p>
    <w:p w14:paraId="032E754B" w14:textId="3536B1E8" w:rsidR="00C26DBB" w:rsidRPr="005F7ACD" w:rsidRDefault="00C26DBB" w:rsidP="00C26DBB">
      <w:pPr>
        <w:pStyle w:val="ListParagraph"/>
        <w:numPr>
          <w:ilvl w:val="1"/>
          <w:numId w:val="12"/>
        </w:numPr>
        <w:spacing w:line="240" w:lineRule="auto"/>
        <w:rPr>
          <w:rFonts w:ascii="Times New Roman" w:hAnsi="Times New Roman" w:cs="Times New Roman"/>
          <w:color w:val="000000" w:themeColor="text1"/>
        </w:rPr>
      </w:pPr>
      <w:r w:rsidRPr="005F7ACD">
        <w:rPr>
          <w:rFonts w:ascii="Times New Roman" w:hAnsi="Times New Roman" w:cs="Times New Roman"/>
          <w:color w:val="000000" w:themeColor="text1"/>
        </w:rPr>
        <w:t>Time to Complete:</w:t>
      </w:r>
      <w:r w:rsidR="009F5DEB" w:rsidRPr="005F7ACD">
        <w:rPr>
          <w:rFonts w:ascii="Times New Roman" w:hAnsi="Times New Roman" w:cs="Times New Roman"/>
          <w:color w:val="000000" w:themeColor="text1"/>
        </w:rPr>
        <w:t xml:space="preserve"> 2 minutes</w:t>
      </w:r>
    </w:p>
    <w:p w14:paraId="28566403" w14:textId="266B311C" w:rsidR="00C26DBB" w:rsidRPr="005F7ACD" w:rsidRDefault="00C26DBB" w:rsidP="00C26DBB">
      <w:pPr>
        <w:pStyle w:val="ListParagraph"/>
        <w:numPr>
          <w:ilvl w:val="1"/>
          <w:numId w:val="12"/>
        </w:numPr>
        <w:spacing w:line="240" w:lineRule="auto"/>
        <w:rPr>
          <w:rFonts w:ascii="Times New Roman" w:hAnsi="Times New Roman" w:cs="Times New Roman"/>
          <w:color w:val="000000" w:themeColor="text1"/>
        </w:rPr>
      </w:pPr>
      <w:r w:rsidRPr="005F7ACD">
        <w:rPr>
          <w:rFonts w:ascii="Times New Roman" w:hAnsi="Times New Roman" w:cs="Times New Roman"/>
          <w:color w:val="000000" w:themeColor="text1"/>
        </w:rPr>
        <w:t xml:space="preserve">User Views: </w:t>
      </w:r>
      <w:r w:rsidR="009F5DEB" w:rsidRPr="005F7ACD">
        <w:rPr>
          <w:rFonts w:ascii="Times New Roman" w:hAnsi="Times New Roman" w:cs="Times New Roman"/>
          <w:color w:val="000000" w:themeColor="text1"/>
        </w:rPr>
        <w:t>I love the size of the picture because I believe that it is even on the mobile, tablet and desktop platforms. T</w:t>
      </w:r>
      <w:r w:rsidR="00AA3E88" w:rsidRPr="005F7ACD">
        <w:rPr>
          <w:rFonts w:ascii="Times New Roman" w:hAnsi="Times New Roman" w:cs="Times New Roman"/>
          <w:color w:val="000000" w:themeColor="text1"/>
        </w:rPr>
        <w:t>he picture</w:t>
      </w:r>
      <w:r w:rsidR="009F5DEB" w:rsidRPr="005F7ACD">
        <w:rPr>
          <w:rFonts w:ascii="Times New Roman" w:hAnsi="Times New Roman" w:cs="Times New Roman"/>
          <w:color w:val="000000" w:themeColor="text1"/>
        </w:rPr>
        <w:t xml:space="preserve"> itself</w:t>
      </w:r>
      <w:r w:rsidR="00AA3E88" w:rsidRPr="005F7ACD">
        <w:rPr>
          <w:rFonts w:ascii="Times New Roman" w:hAnsi="Times New Roman" w:cs="Times New Roman"/>
          <w:color w:val="000000" w:themeColor="text1"/>
        </w:rPr>
        <w:t xml:space="preserve"> gives the reader a glimpse into </w:t>
      </w:r>
      <w:r w:rsidR="009F5DEB" w:rsidRPr="005F7ACD">
        <w:rPr>
          <w:rFonts w:ascii="Times New Roman" w:hAnsi="Times New Roman" w:cs="Times New Roman"/>
          <w:color w:val="000000" w:themeColor="text1"/>
        </w:rPr>
        <w:t>your</w:t>
      </w:r>
      <w:r w:rsidR="00AA3E88" w:rsidRPr="005F7ACD">
        <w:rPr>
          <w:rFonts w:ascii="Times New Roman" w:hAnsi="Times New Roman" w:cs="Times New Roman"/>
          <w:color w:val="000000" w:themeColor="text1"/>
        </w:rPr>
        <w:t xml:space="preserve"> upbeat personality and </w:t>
      </w:r>
      <w:r w:rsidR="009F5DEB" w:rsidRPr="005F7ACD">
        <w:rPr>
          <w:rFonts w:ascii="Times New Roman" w:hAnsi="Times New Roman" w:cs="Times New Roman"/>
          <w:color w:val="000000" w:themeColor="text1"/>
        </w:rPr>
        <w:t xml:space="preserve">I like that you </w:t>
      </w:r>
      <w:r w:rsidR="00A432BD" w:rsidRPr="005F7ACD">
        <w:rPr>
          <w:rFonts w:ascii="Times New Roman" w:hAnsi="Times New Roman" w:cs="Times New Roman"/>
          <w:color w:val="000000" w:themeColor="text1"/>
        </w:rPr>
        <w:t>can</w:t>
      </w:r>
      <w:r w:rsidR="009F5DEB" w:rsidRPr="005F7ACD">
        <w:rPr>
          <w:rFonts w:ascii="Times New Roman" w:hAnsi="Times New Roman" w:cs="Times New Roman"/>
          <w:color w:val="000000" w:themeColor="text1"/>
        </w:rPr>
        <w:t xml:space="preserve"> have the</w:t>
      </w:r>
      <w:r w:rsidR="00AA3E88" w:rsidRPr="005F7ACD">
        <w:rPr>
          <w:rFonts w:ascii="Times New Roman" w:hAnsi="Times New Roman" w:cs="Times New Roman"/>
          <w:color w:val="000000" w:themeColor="text1"/>
        </w:rPr>
        <w:t xml:space="preserve"> contact</w:t>
      </w:r>
      <w:r w:rsidR="009F5DEB" w:rsidRPr="005F7ACD">
        <w:rPr>
          <w:rFonts w:ascii="Times New Roman" w:hAnsi="Times New Roman" w:cs="Times New Roman"/>
          <w:color w:val="000000" w:themeColor="text1"/>
        </w:rPr>
        <w:t xml:space="preserve"> l</w:t>
      </w:r>
      <w:r w:rsidR="00AA3E88" w:rsidRPr="005F7ACD">
        <w:rPr>
          <w:rFonts w:ascii="Times New Roman" w:hAnsi="Times New Roman" w:cs="Times New Roman"/>
          <w:color w:val="000000" w:themeColor="text1"/>
        </w:rPr>
        <w:t>ink</w:t>
      </w:r>
      <w:r w:rsidR="009F5DEB" w:rsidRPr="005F7ACD">
        <w:rPr>
          <w:rFonts w:ascii="Times New Roman" w:hAnsi="Times New Roman" w:cs="Times New Roman"/>
          <w:color w:val="000000" w:themeColor="text1"/>
        </w:rPr>
        <w:t xml:space="preserve"> </w:t>
      </w:r>
      <w:r w:rsidR="00AA3E88" w:rsidRPr="005F7ACD">
        <w:rPr>
          <w:rFonts w:ascii="Times New Roman" w:hAnsi="Times New Roman" w:cs="Times New Roman"/>
          <w:color w:val="000000" w:themeColor="text1"/>
        </w:rPr>
        <w:t>on each page.</w:t>
      </w:r>
    </w:p>
    <w:p w14:paraId="15478F8D" w14:textId="77777777" w:rsidR="00C26DBB" w:rsidRPr="005F7ACD" w:rsidRDefault="00C26DBB" w:rsidP="00C26DBB">
      <w:pPr>
        <w:pStyle w:val="Quote"/>
        <w:spacing w:before="0" w:after="240" w:line="240" w:lineRule="auto"/>
        <w:rPr>
          <w:i w:val="0"/>
          <w:iCs w:val="0"/>
          <w:sz w:val="28"/>
          <w:szCs w:val="20"/>
        </w:rPr>
      </w:pPr>
      <w:r w:rsidRPr="005F7ACD">
        <w:rPr>
          <w:i w:val="0"/>
          <w:iCs w:val="0"/>
          <w:sz w:val="28"/>
          <w:szCs w:val="20"/>
        </w:rPr>
        <w:t>Task Three:</w:t>
      </w:r>
    </w:p>
    <w:p w14:paraId="755AD123" w14:textId="73C883BF" w:rsidR="00C26DBB" w:rsidRPr="005F7ACD" w:rsidRDefault="00C26DBB" w:rsidP="00C26DBB">
      <w:pPr>
        <w:pStyle w:val="ListParagraph"/>
        <w:numPr>
          <w:ilvl w:val="1"/>
          <w:numId w:val="12"/>
        </w:numPr>
        <w:spacing w:line="240" w:lineRule="auto"/>
        <w:rPr>
          <w:rFonts w:ascii="Times New Roman" w:hAnsi="Times New Roman" w:cs="Times New Roman"/>
          <w:color w:val="000000" w:themeColor="text1"/>
        </w:rPr>
      </w:pPr>
      <w:r w:rsidRPr="005F7ACD">
        <w:rPr>
          <w:rFonts w:ascii="Times New Roman" w:hAnsi="Times New Roman" w:cs="Times New Roman"/>
          <w:color w:val="000000" w:themeColor="text1"/>
        </w:rPr>
        <w:t>Time to Complete:</w:t>
      </w:r>
      <w:r w:rsidR="00A432BD" w:rsidRPr="005F7ACD">
        <w:rPr>
          <w:rFonts w:ascii="Times New Roman" w:hAnsi="Times New Roman" w:cs="Times New Roman"/>
          <w:color w:val="000000" w:themeColor="text1"/>
        </w:rPr>
        <w:t xml:space="preserve"> </w:t>
      </w:r>
      <w:r w:rsidR="00651382" w:rsidRPr="005F7ACD">
        <w:rPr>
          <w:rFonts w:ascii="Times New Roman" w:hAnsi="Times New Roman" w:cs="Times New Roman"/>
          <w:color w:val="000000" w:themeColor="text1"/>
        </w:rPr>
        <w:t>1 minute</w:t>
      </w:r>
    </w:p>
    <w:p w14:paraId="38161F68" w14:textId="713DA0F4" w:rsidR="00C26DBB" w:rsidRPr="005F7ACD" w:rsidRDefault="00C26DBB" w:rsidP="00C26DBB">
      <w:pPr>
        <w:pStyle w:val="ListParagraph"/>
        <w:numPr>
          <w:ilvl w:val="1"/>
          <w:numId w:val="12"/>
        </w:numPr>
        <w:spacing w:line="240" w:lineRule="auto"/>
        <w:rPr>
          <w:rFonts w:ascii="Times New Roman" w:hAnsi="Times New Roman" w:cs="Times New Roman"/>
          <w:color w:val="000000" w:themeColor="text1"/>
        </w:rPr>
      </w:pPr>
      <w:r w:rsidRPr="005F7ACD">
        <w:rPr>
          <w:rFonts w:ascii="Times New Roman" w:hAnsi="Times New Roman" w:cs="Times New Roman"/>
          <w:color w:val="000000" w:themeColor="text1"/>
        </w:rPr>
        <w:t xml:space="preserve">User Views: </w:t>
      </w:r>
      <w:r w:rsidR="00406577" w:rsidRPr="005F7ACD">
        <w:rPr>
          <w:rFonts w:ascii="Times New Roman" w:hAnsi="Times New Roman" w:cs="Times New Roman"/>
          <w:color w:val="000000" w:themeColor="text1"/>
        </w:rPr>
        <w:t xml:space="preserve">I can tell that the image quality is a little less than perfect. I could tell that they were </w:t>
      </w:r>
      <w:r w:rsidR="00651382" w:rsidRPr="005F7ACD">
        <w:rPr>
          <w:rFonts w:ascii="Times New Roman" w:hAnsi="Times New Roman" w:cs="Times New Roman"/>
          <w:color w:val="000000" w:themeColor="text1"/>
        </w:rPr>
        <w:t xml:space="preserve">screenshotted, but I enjoyed the project because </w:t>
      </w:r>
      <w:r w:rsidR="00E828AA" w:rsidRPr="005F7ACD">
        <w:rPr>
          <w:rFonts w:ascii="Times New Roman" w:hAnsi="Times New Roman" w:cs="Times New Roman"/>
          <w:color w:val="000000" w:themeColor="text1"/>
        </w:rPr>
        <w:t>it</w:t>
      </w:r>
      <w:r w:rsidR="00651382" w:rsidRPr="005F7ACD">
        <w:rPr>
          <w:rFonts w:ascii="Times New Roman" w:hAnsi="Times New Roman" w:cs="Times New Roman"/>
          <w:color w:val="000000" w:themeColor="text1"/>
        </w:rPr>
        <w:t xml:space="preserve"> was </w:t>
      </w:r>
      <w:r w:rsidR="00406577" w:rsidRPr="005F7ACD">
        <w:rPr>
          <w:rFonts w:ascii="Times New Roman" w:hAnsi="Times New Roman" w:cs="Times New Roman"/>
          <w:color w:val="000000" w:themeColor="text1"/>
        </w:rPr>
        <w:t>easy to follow</w:t>
      </w:r>
      <w:r w:rsidR="00651382" w:rsidRPr="005F7ACD">
        <w:rPr>
          <w:rFonts w:ascii="Times New Roman" w:hAnsi="Times New Roman" w:cs="Times New Roman"/>
          <w:color w:val="000000" w:themeColor="text1"/>
        </w:rPr>
        <w:t xml:space="preserve"> your design</w:t>
      </w:r>
      <w:r w:rsidR="00406577" w:rsidRPr="005F7ACD">
        <w:rPr>
          <w:rFonts w:ascii="Times New Roman" w:hAnsi="Times New Roman" w:cs="Times New Roman"/>
          <w:color w:val="000000" w:themeColor="text1"/>
        </w:rPr>
        <w:t xml:space="preserve"> process.</w:t>
      </w:r>
    </w:p>
    <w:p w14:paraId="43BF9DA4" w14:textId="77777777" w:rsidR="00C26DBB" w:rsidRPr="005F7ACD" w:rsidRDefault="00C26DBB" w:rsidP="00C26DBB">
      <w:pPr>
        <w:pStyle w:val="Quote"/>
        <w:spacing w:before="0" w:after="240" w:line="240" w:lineRule="auto"/>
        <w:rPr>
          <w:i w:val="0"/>
          <w:iCs w:val="0"/>
          <w:sz w:val="28"/>
          <w:szCs w:val="20"/>
        </w:rPr>
      </w:pPr>
      <w:r w:rsidRPr="005F7ACD">
        <w:rPr>
          <w:i w:val="0"/>
          <w:iCs w:val="0"/>
          <w:sz w:val="28"/>
          <w:szCs w:val="20"/>
        </w:rPr>
        <w:t>Task Four:</w:t>
      </w:r>
    </w:p>
    <w:p w14:paraId="290F73A6" w14:textId="4B95FF32" w:rsidR="00C26DBB" w:rsidRPr="005F7ACD" w:rsidRDefault="00C26DBB" w:rsidP="00C26DBB">
      <w:pPr>
        <w:pStyle w:val="ListParagraph"/>
        <w:numPr>
          <w:ilvl w:val="1"/>
          <w:numId w:val="12"/>
        </w:numPr>
        <w:spacing w:line="240" w:lineRule="auto"/>
        <w:rPr>
          <w:rFonts w:ascii="Times New Roman" w:hAnsi="Times New Roman" w:cs="Times New Roman"/>
          <w:color w:val="000000" w:themeColor="text1"/>
        </w:rPr>
      </w:pPr>
      <w:r w:rsidRPr="005F7ACD">
        <w:rPr>
          <w:rFonts w:ascii="Times New Roman" w:hAnsi="Times New Roman" w:cs="Times New Roman"/>
          <w:color w:val="000000" w:themeColor="text1"/>
        </w:rPr>
        <w:t>Time to Complete:</w:t>
      </w:r>
      <w:r w:rsidR="00E828AA" w:rsidRPr="005F7ACD">
        <w:rPr>
          <w:rFonts w:ascii="Times New Roman" w:hAnsi="Times New Roman" w:cs="Times New Roman"/>
          <w:color w:val="000000" w:themeColor="text1"/>
        </w:rPr>
        <w:t xml:space="preserve"> 30 seconds </w:t>
      </w:r>
    </w:p>
    <w:p w14:paraId="7E0D37ED" w14:textId="55676121" w:rsidR="00C26DBB" w:rsidRPr="005F7ACD" w:rsidRDefault="00C26DBB" w:rsidP="006C540B">
      <w:pPr>
        <w:pStyle w:val="ListParagraph"/>
        <w:numPr>
          <w:ilvl w:val="1"/>
          <w:numId w:val="12"/>
        </w:numPr>
        <w:spacing w:line="240" w:lineRule="auto"/>
        <w:rPr>
          <w:rFonts w:ascii="Times New Roman" w:hAnsi="Times New Roman" w:cs="Times New Roman"/>
          <w:color w:val="000000" w:themeColor="text1"/>
        </w:rPr>
      </w:pPr>
      <w:r w:rsidRPr="005F7ACD">
        <w:rPr>
          <w:rFonts w:ascii="Times New Roman" w:hAnsi="Times New Roman" w:cs="Times New Roman"/>
          <w:color w:val="000000" w:themeColor="text1"/>
        </w:rPr>
        <w:t xml:space="preserve">User Views: </w:t>
      </w:r>
      <w:r w:rsidR="00406577" w:rsidRPr="005F7ACD">
        <w:rPr>
          <w:rFonts w:ascii="Times New Roman" w:hAnsi="Times New Roman" w:cs="Times New Roman"/>
          <w:color w:val="000000" w:themeColor="text1"/>
        </w:rPr>
        <w:t>I</w:t>
      </w:r>
      <w:r w:rsidR="00E828AA" w:rsidRPr="005F7ACD">
        <w:rPr>
          <w:rFonts w:ascii="Times New Roman" w:hAnsi="Times New Roman" w:cs="Times New Roman"/>
          <w:color w:val="000000" w:themeColor="text1"/>
        </w:rPr>
        <w:t xml:space="preserve"> think that every page should be simple and easy to use. I love your website because I found that it did just that! I would connect the contact link to the contact button and make sure your Gmail is a hyperlink.</w:t>
      </w:r>
      <w:r w:rsidR="00406577" w:rsidRPr="005F7ACD">
        <w:rPr>
          <w:rFonts w:ascii="Times New Roman" w:hAnsi="Times New Roman" w:cs="Times New Roman"/>
          <w:color w:val="000000" w:themeColor="text1"/>
        </w:rPr>
        <w:t xml:space="preserve"> </w:t>
      </w:r>
    </w:p>
    <w:p w14:paraId="00E41491" w14:textId="06639377" w:rsidR="004C432A" w:rsidRPr="005F7ACD" w:rsidRDefault="004C432A" w:rsidP="00C26DBB">
      <w:pPr>
        <w:pStyle w:val="Heading3"/>
        <w:rPr>
          <w:i/>
          <w:iCs/>
          <w:sz w:val="36"/>
        </w:rPr>
      </w:pPr>
    </w:p>
    <w:p w14:paraId="351CF82D" w14:textId="77777777" w:rsidR="0020485B" w:rsidRPr="0020485B" w:rsidRDefault="0020485B" w:rsidP="0020485B"/>
    <w:p w14:paraId="5C278C30" w14:textId="3DB7F57D" w:rsidR="00C26DBB" w:rsidRDefault="00DF08EA" w:rsidP="00C26DBB">
      <w:pPr>
        <w:pStyle w:val="Heading3"/>
        <w:rPr>
          <w:i/>
          <w:iCs/>
          <w:sz w:val="36"/>
        </w:rPr>
      </w:pPr>
      <w:r w:rsidRPr="00371F4F">
        <w:rPr>
          <w:i/>
          <w:iCs/>
          <w:sz w:val="36"/>
        </w:rPr>
        <w:lastRenderedPageBreak/>
        <w:t xml:space="preserve">Kelsey’s </w:t>
      </w:r>
      <w:r w:rsidR="00C26DBB" w:rsidRPr="00371F4F">
        <w:rPr>
          <w:i/>
          <w:iCs/>
          <w:sz w:val="36"/>
        </w:rPr>
        <w:t>Open Question Debriefs:</w:t>
      </w:r>
    </w:p>
    <w:p w14:paraId="55519845" w14:textId="77777777" w:rsidR="00371F4F" w:rsidRPr="00371F4F" w:rsidRDefault="00371F4F" w:rsidP="00371F4F">
      <w:pPr>
        <w:rPr>
          <w:lang w:eastAsia="ja-JP"/>
        </w:rPr>
      </w:pPr>
    </w:p>
    <w:p w14:paraId="7439E879" w14:textId="40A23648" w:rsidR="00C26DBB" w:rsidRPr="00371F4F" w:rsidRDefault="00C26DBB" w:rsidP="00792654">
      <w:pPr>
        <w:spacing w:line="360" w:lineRule="auto"/>
      </w:pPr>
      <w:r w:rsidRPr="00371F4F">
        <w:tab/>
        <w:t>1.</w:t>
      </w:r>
      <w:r w:rsidR="00406577" w:rsidRPr="00371F4F">
        <w:t xml:space="preserve"> It’s a great platform</w:t>
      </w:r>
      <w:r w:rsidR="00B95CFE" w:rsidRPr="00371F4F">
        <w:t xml:space="preserve">! I </w:t>
      </w:r>
      <w:r w:rsidR="000737AE" w:rsidRPr="00371F4F">
        <w:t>believe</w:t>
      </w:r>
      <w:r w:rsidR="00B95CFE" w:rsidRPr="00371F4F">
        <w:t xml:space="preserve"> that it is a great </w:t>
      </w:r>
      <w:r w:rsidR="00FD5B68" w:rsidRPr="00371F4F">
        <w:t>representation</w:t>
      </w:r>
      <w:r w:rsidR="00406577" w:rsidRPr="00371F4F">
        <w:t xml:space="preserve"> of</w:t>
      </w:r>
      <w:r w:rsidR="00B95CFE" w:rsidRPr="00371F4F">
        <w:t xml:space="preserve"> your </w:t>
      </w:r>
      <w:r w:rsidR="00406577" w:rsidRPr="00371F4F">
        <w:t xml:space="preserve">vintage style. I enjoyed the earth tones </w:t>
      </w:r>
      <w:r w:rsidR="00B95CFE" w:rsidRPr="00371F4F">
        <w:t xml:space="preserve">because I think that a lot of bright colors would scare people away from your projects. </w:t>
      </w:r>
    </w:p>
    <w:p w14:paraId="2A0944EB" w14:textId="77777777" w:rsidR="00371F4F" w:rsidRPr="00371F4F" w:rsidRDefault="00371F4F" w:rsidP="00792654">
      <w:pPr>
        <w:spacing w:line="360" w:lineRule="auto"/>
      </w:pPr>
    </w:p>
    <w:p w14:paraId="6C985E65" w14:textId="40A5C044" w:rsidR="00C26DBB" w:rsidRPr="00371F4F" w:rsidRDefault="00C26DBB" w:rsidP="00792654">
      <w:pPr>
        <w:spacing w:line="360" w:lineRule="auto"/>
      </w:pPr>
      <w:r w:rsidRPr="00371F4F">
        <w:tab/>
        <w:t>2.</w:t>
      </w:r>
      <w:r w:rsidR="00406577" w:rsidRPr="00371F4F">
        <w:t xml:space="preserve"> </w:t>
      </w:r>
      <w:r w:rsidR="004C432A" w:rsidRPr="00371F4F">
        <w:t>I found the navigation of your app to be</w:t>
      </w:r>
      <w:r w:rsidR="00406577" w:rsidRPr="00371F4F">
        <w:t xml:space="preserve"> very simple and smooth</w:t>
      </w:r>
      <w:r w:rsidR="004C432A" w:rsidRPr="00371F4F">
        <w:t>.</w:t>
      </w:r>
    </w:p>
    <w:p w14:paraId="31CDC2D3" w14:textId="77777777" w:rsidR="00371F4F" w:rsidRPr="00371F4F" w:rsidRDefault="00371F4F" w:rsidP="00792654">
      <w:pPr>
        <w:spacing w:line="360" w:lineRule="auto"/>
      </w:pPr>
    </w:p>
    <w:p w14:paraId="2C6A2D06" w14:textId="7F6810CC" w:rsidR="00C26DBB" w:rsidRPr="00371F4F" w:rsidRDefault="00C26DBB" w:rsidP="00792654">
      <w:pPr>
        <w:spacing w:line="360" w:lineRule="auto"/>
        <w:ind w:firstLine="720"/>
      </w:pPr>
      <w:r w:rsidRPr="00371F4F">
        <w:t>3.</w:t>
      </w:r>
      <w:r w:rsidR="00406577" w:rsidRPr="00371F4F">
        <w:t xml:space="preserve"> </w:t>
      </w:r>
      <w:r w:rsidR="004C432A" w:rsidRPr="00371F4F">
        <w:t xml:space="preserve">I would consider </w:t>
      </w:r>
      <w:r w:rsidR="00406577" w:rsidRPr="00371F4F">
        <w:t>mak</w:t>
      </w:r>
      <w:r w:rsidR="004C432A" w:rsidRPr="00371F4F">
        <w:t>ing</w:t>
      </w:r>
      <w:r w:rsidR="00406577" w:rsidRPr="00371F4F">
        <w:t xml:space="preserve"> the logo bigger and I am excited to see the professional website that you use</w:t>
      </w:r>
      <w:r w:rsidR="004C432A" w:rsidRPr="00371F4F">
        <w:t xml:space="preserve"> for job interviews!</w:t>
      </w:r>
    </w:p>
    <w:p w14:paraId="11D8B02F" w14:textId="40EBB631" w:rsidR="00E1625C" w:rsidRPr="00371F4F" w:rsidRDefault="00E1625C" w:rsidP="00C26DBB">
      <w:pPr>
        <w:ind w:firstLine="720"/>
        <w:rPr>
          <w:sz w:val="28"/>
          <w:szCs w:val="28"/>
        </w:rPr>
      </w:pPr>
    </w:p>
    <w:p w14:paraId="2DB95BB4" w14:textId="3AFFE36E" w:rsidR="00E1625C" w:rsidRPr="00371F4F" w:rsidRDefault="00E1625C" w:rsidP="00C26DBB">
      <w:pPr>
        <w:ind w:firstLine="720"/>
        <w:rPr>
          <w:sz w:val="28"/>
          <w:szCs w:val="28"/>
        </w:rPr>
      </w:pPr>
    </w:p>
    <w:p w14:paraId="05C4C10A" w14:textId="682E5A72" w:rsidR="00E1625C" w:rsidRPr="00371F4F" w:rsidRDefault="00E1625C" w:rsidP="00C26DBB">
      <w:pPr>
        <w:ind w:firstLine="720"/>
        <w:rPr>
          <w:sz w:val="28"/>
          <w:szCs w:val="28"/>
        </w:rPr>
      </w:pPr>
    </w:p>
    <w:p w14:paraId="5550C1FF" w14:textId="162F33C6" w:rsidR="00E1625C" w:rsidRPr="00371F4F" w:rsidRDefault="00E1625C" w:rsidP="00C26DBB">
      <w:pPr>
        <w:ind w:firstLine="720"/>
        <w:rPr>
          <w:sz w:val="28"/>
          <w:szCs w:val="28"/>
        </w:rPr>
      </w:pPr>
    </w:p>
    <w:p w14:paraId="2BE1E821" w14:textId="1493127B" w:rsidR="00E1625C" w:rsidRDefault="00E1625C" w:rsidP="00C26DBB">
      <w:pPr>
        <w:ind w:firstLine="720"/>
      </w:pPr>
    </w:p>
    <w:p w14:paraId="6938C003" w14:textId="412B304C" w:rsidR="00E1625C" w:rsidRDefault="00E1625C" w:rsidP="00C26DBB">
      <w:pPr>
        <w:ind w:firstLine="720"/>
      </w:pPr>
    </w:p>
    <w:p w14:paraId="30E89B18" w14:textId="6692A622" w:rsidR="00E1625C" w:rsidRDefault="00E1625C" w:rsidP="00C26DBB">
      <w:pPr>
        <w:ind w:firstLine="720"/>
      </w:pPr>
    </w:p>
    <w:p w14:paraId="22FC4BF5" w14:textId="43FAB52B" w:rsidR="00E1625C" w:rsidRDefault="00E1625C" w:rsidP="00C26DBB">
      <w:pPr>
        <w:ind w:firstLine="720"/>
      </w:pPr>
    </w:p>
    <w:p w14:paraId="0405112F" w14:textId="5170F464" w:rsidR="00E1625C" w:rsidRDefault="00E1625C" w:rsidP="00C26DBB">
      <w:pPr>
        <w:ind w:firstLine="720"/>
      </w:pPr>
    </w:p>
    <w:p w14:paraId="755C82A2" w14:textId="790C66AD" w:rsidR="00E1625C" w:rsidRDefault="00E1625C" w:rsidP="00C26DBB">
      <w:pPr>
        <w:ind w:firstLine="720"/>
      </w:pPr>
    </w:p>
    <w:p w14:paraId="6BCBF55A" w14:textId="0A907D4D" w:rsidR="00E1625C" w:rsidRDefault="00E1625C" w:rsidP="00C26DBB">
      <w:pPr>
        <w:ind w:firstLine="720"/>
      </w:pPr>
    </w:p>
    <w:p w14:paraId="6423B356" w14:textId="15061FB0" w:rsidR="00E1625C" w:rsidRDefault="00E1625C" w:rsidP="00C26DBB">
      <w:pPr>
        <w:ind w:firstLine="720"/>
      </w:pPr>
    </w:p>
    <w:p w14:paraId="26FA5AB0" w14:textId="6D75CACE" w:rsidR="00792654" w:rsidRDefault="00792654" w:rsidP="00C26DBB">
      <w:pPr>
        <w:ind w:firstLine="720"/>
      </w:pPr>
    </w:p>
    <w:p w14:paraId="5AF23BDE" w14:textId="19EF9761" w:rsidR="00792654" w:rsidRDefault="00792654" w:rsidP="00C26DBB">
      <w:pPr>
        <w:ind w:firstLine="720"/>
      </w:pPr>
    </w:p>
    <w:p w14:paraId="178F3504" w14:textId="6BF18695" w:rsidR="00792654" w:rsidRDefault="00792654" w:rsidP="00C26DBB">
      <w:pPr>
        <w:ind w:firstLine="720"/>
      </w:pPr>
    </w:p>
    <w:p w14:paraId="2BC501CF" w14:textId="3FE32975" w:rsidR="00792654" w:rsidRDefault="00792654" w:rsidP="00C26DBB">
      <w:pPr>
        <w:ind w:firstLine="720"/>
      </w:pPr>
    </w:p>
    <w:p w14:paraId="08BA3D62" w14:textId="6BD17DD7" w:rsidR="00792654" w:rsidRDefault="00792654" w:rsidP="00C26DBB">
      <w:pPr>
        <w:ind w:firstLine="720"/>
      </w:pPr>
    </w:p>
    <w:p w14:paraId="5ED58582" w14:textId="406FB55A" w:rsidR="00792654" w:rsidRDefault="00792654" w:rsidP="00C26DBB">
      <w:pPr>
        <w:ind w:firstLine="720"/>
      </w:pPr>
    </w:p>
    <w:p w14:paraId="188D1178" w14:textId="76E3DEEA" w:rsidR="00792654" w:rsidRDefault="00792654" w:rsidP="00C26DBB">
      <w:pPr>
        <w:ind w:firstLine="720"/>
      </w:pPr>
    </w:p>
    <w:p w14:paraId="1EEBAB4D" w14:textId="521758DA" w:rsidR="00792654" w:rsidRDefault="00792654" w:rsidP="00C26DBB">
      <w:pPr>
        <w:ind w:firstLine="720"/>
      </w:pPr>
    </w:p>
    <w:p w14:paraId="64B87FA8" w14:textId="15062F6B" w:rsidR="00792654" w:rsidRDefault="00792654" w:rsidP="00C26DBB">
      <w:pPr>
        <w:ind w:firstLine="720"/>
      </w:pPr>
    </w:p>
    <w:p w14:paraId="2955D81D" w14:textId="5D50ABDF" w:rsidR="00792654" w:rsidRDefault="00792654" w:rsidP="00C26DBB">
      <w:pPr>
        <w:ind w:firstLine="720"/>
      </w:pPr>
    </w:p>
    <w:p w14:paraId="7ADE73F5" w14:textId="43137810" w:rsidR="00792654" w:rsidRDefault="00792654" w:rsidP="00C26DBB">
      <w:pPr>
        <w:ind w:firstLine="720"/>
      </w:pPr>
    </w:p>
    <w:p w14:paraId="5CF1D39B" w14:textId="444FBA53" w:rsidR="00792654" w:rsidRDefault="00792654" w:rsidP="00C26DBB">
      <w:pPr>
        <w:ind w:firstLine="720"/>
      </w:pPr>
    </w:p>
    <w:p w14:paraId="41ABD3E6" w14:textId="77ECFEE9" w:rsidR="00792654" w:rsidRDefault="00792654" w:rsidP="00C26DBB">
      <w:pPr>
        <w:ind w:firstLine="720"/>
      </w:pPr>
    </w:p>
    <w:p w14:paraId="59FC211C" w14:textId="388F21BD" w:rsidR="00792654" w:rsidRDefault="00792654" w:rsidP="00C26DBB">
      <w:pPr>
        <w:ind w:firstLine="720"/>
      </w:pPr>
    </w:p>
    <w:p w14:paraId="660E1F15" w14:textId="46CB5726" w:rsidR="00792654" w:rsidRDefault="00792654" w:rsidP="00C26DBB">
      <w:pPr>
        <w:ind w:firstLine="720"/>
      </w:pPr>
    </w:p>
    <w:p w14:paraId="01DB2393" w14:textId="4EF07EEA" w:rsidR="00792654" w:rsidRDefault="00792654" w:rsidP="00C26DBB">
      <w:pPr>
        <w:ind w:firstLine="720"/>
      </w:pPr>
    </w:p>
    <w:p w14:paraId="7B41BFE8" w14:textId="246C2384" w:rsidR="00792654" w:rsidRDefault="00792654" w:rsidP="00C26DBB">
      <w:pPr>
        <w:ind w:firstLine="720"/>
      </w:pPr>
    </w:p>
    <w:p w14:paraId="639B38B9" w14:textId="276A2735" w:rsidR="00792654" w:rsidRDefault="00792654" w:rsidP="00C26DBB">
      <w:pPr>
        <w:ind w:firstLine="720"/>
      </w:pPr>
    </w:p>
    <w:p w14:paraId="2DD69949" w14:textId="77777777" w:rsidR="00C26DBB" w:rsidRPr="00C26DBB" w:rsidRDefault="00C26DBB" w:rsidP="00C26DBB">
      <w:pPr>
        <w:ind w:firstLine="720"/>
      </w:pPr>
    </w:p>
    <w:p w14:paraId="5B75AB10" w14:textId="3B3094DF" w:rsidR="00C26DBB" w:rsidRPr="00371F4F" w:rsidRDefault="00C26DBB" w:rsidP="00C26DBB">
      <w:pPr>
        <w:pStyle w:val="Heading2"/>
        <w:rPr>
          <w:szCs w:val="28"/>
        </w:rPr>
      </w:pPr>
      <w:r w:rsidRPr="00371F4F">
        <w:rPr>
          <w:szCs w:val="28"/>
        </w:rPr>
        <w:lastRenderedPageBreak/>
        <w:t xml:space="preserve">User </w:t>
      </w:r>
      <w:r w:rsidRPr="00371F4F">
        <w:rPr>
          <w:szCs w:val="28"/>
        </w:rPr>
        <w:t>five</w:t>
      </w:r>
      <w:r w:rsidRPr="00371F4F">
        <w:rPr>
          <w:szCs w:val="28"/>
        </w:rPr>
        <w:t xml:space="preserve">: </w:t>
      </w:r>
      <w:r w:rsidR="001801A2" w:rsidRPr="00371F4F">
        <w:rPr>
          <w:szCs w:val="28"/>
        </w:rPr>
        <w:t>Trey</w:t>
      </w:r>
    </w:p>
    <w:p w14:paraId="4C3072E2" w14:textId="77777777" w:rsidR="00C26DBB" w:rsidRPr="00371F4F" w:rsidRDefault="00C26DBB" w:rsidP="00C26DBB">
      <w:pPr>
        <w:pStyle w:val="Heading3"/>
        <w:rPr>
          <w:i/>
          <w:iCs/>
          <w:sz w:val="36"/>
        </w:rPr>
      </w:pPr>
      <w:r w:rsidRPr="00371F4F">
        <w:rPr>
          <w:i/>
          <w:iCs/>
          <w:sz w:val="36"/>
        </w:rPr>
        <w:t>User Target Criteria:</w:t>
      </w:r>
    </w:p>
    <w:p w14:paraId="79B41B6B" w14:textId="7E43BF90" w:rsidR="00C26DBB" w:rsidRPr="00371F4F" w:rsidRDefault="00C26DBB" w:rsidP="00C26DBB">
      <w:pPr>
        <w:spacing w:after="120"/>
      </w:pPr>
      <w:r w:rsidRPr="00371F4F">
        <w:t>Age:</w:t>
      </w:r>
      <w:r w:rsidR="00BD0EF2" w:rsidRPr="00371F4F">
        <w:t xml:space="preserve"> 30</w:t>
      </w:r>
    </w:p>
    <w:p w14:paraId="0D8CD77A" w14:textId="5F439130" w:rsidR="00C26DBB" w:rsidRPr="00371F4F" w:rsidRDefault="00C26DBB" w:rsidP="00C26DBB">
      <w:pPr>
        <w:spacing w:after="120"/>
      </w:pPr>
      <w:r w:rsidRPr="00371F4F">
        <w:t>Profession:</w:t>
      </w:r>
      <w:r w:rsidR="00BD0EF2" w:rsidRPr="00371F4F">
        <w:t xml:space="preserve"> Camp Ministry</w:t>
      </w:r>
      <w:r w:rsidR="004753B2" w:rsidRPr="00371F4F">
        <w:t xml:space="preserve"> Director</w:t>
      </w:r>
    </w:p>
    <w:p w14:paraId="6F3323AE" w14:textId="42F10280" w:rsidR="00C26DBB" w:rsidRPr="00371F4F" w:rsidRDefault="00C26DBB" w:rsidP="00C26DBB">
      <w:pPr>
        <w:spacing w:after="120"/>
      </w:pPr>
      <w:r w:rsidRPr="00371F4F">
        <w:t>Designer Experience and Use</w:t>
      </w:r>
      <w:r w:rsidR="00BD0EF2" w:rsidRPr="00371F4F">
        <w:t xml:space="preserve">: </w:t>
      </w:r>
      <w:r w:rsidR="004753B2" w:rsidRPr="00371F4F">
        <w:t>I only use Microsoft</w:t>
      </w:r>
      <w:r w:rsidR="00BD0EF2" w:rsidRPr="00371F4F">
        <w:t xml:space="preserve"> products</w:t>
      </w:r>
      <w:r w:rsidR="004753B2" w:rsidRPr="00371F4F">
        <w:t xml:space="preserve"> like word and PowerPoint. In my free time, I am on the internet quite often and find it frustrating when I have a difficult website to navigate.</w:t>
      </w:r>
    </w:p>
    <w:p w14:paraId="17ECCB8A" w14:textId="77777777" w:rsidR="00C26DBB" w:rsidRPr="00371F4F" w:rsidRDefault="00C26DBB" w:rsidP="00C26DBB">
      <w:pPr>
        <w:spacing w:after="120"/>
      </w:pPr>
    </w:p>
    <w:p w14:paraId="72493463" w14:textId="77777777" w:rsidR="00C26DBB" w:rsidRPr="00371F4F" w:rsidRDefault="00C26DBB" w:rsidP="00C26DBB">
      <w:pPr>
        <w:pStyle w:val="Heading3"/>
        <w:rPr>
          <w:i/>
          <w:iCs/>
          <w:sz w:val="36"/>
        </w:rPr>
      </w:pPr>
      <w:r w:rsidRPr="00371F4F">
        <w:rPr>
          <w:i/>
          <w:iCs/>
          <w:sz w:val="36"/>
        </w:rPr>
        <w:t>Tasks:</w:t>
      </w:r>
    </w:p>
    <w:p w14:paraId="7D6BB033" w14:textId="77777777" w:rsidR="00C26DBB" w:rsidRPr="00371F4F" w:rsidRDefault="00C26DBB" w:rsidP="00C26DBB">
      <w:pPr>
        <w:pStyle w:val="Quote"/>
        <w:spacing w:before="0" w:after="240" w:line="240" w:lineRule="auto"/>
        <w:rPr>
          <w:i w:val="0"/>
          <w:iCs w:val="0"/>
          <w:sz w:val="28"/>
          <w:szCs w:val="20"/>
        </w:rPr>
      </w:pPr>
      <w:r w:rsidRPr="00371F4F">
        <w:rPr>
          <w:i w:val="0"/>
          <w:iCs w:val="0"/>
          <w:sz w:val="28"/>
          <w:szCs w:val="20"/>
        </w:rPr>
        <w:t>Task One:</w:t>
      </w:r>
    </w:p>
    <w:p w14:paraId="275386A5" w14:textId="47FEE9AA" w:rsidR="00C26DBB" w:rsidRPr="00371F4F" w:rsidRDefault="00C26DBB" w:rsidP="00C26DBB">
      <w:pPr>
        <w:pStyle w:val="ListParagraph"/>
        <w:numPr>
          <w:ilvl w:val="1"/>
          <w:numId w:val="12"/>
        </w:numPr>
        <w:spacing w:line="240" w:lineRule="auto"/>
        <w:rPr>
          <w:rFonts w:ascii="Times New Roman" w:hAnsi="Times New Roman" w:cs="Times New Roman"/>
          <w:color w:val="000000" w:themeColor="text1"/>
        </w:rPr>
      </w:pPr>
      <w:r w:rsidRPr="00371F4F">
        <w:rPr>
          <w:rFonts w:ascii="Times New Roman" w:hAnsi="Times New Roman" w:cs="Times New Roman"/>
          <w:color w:val="000000" w:themeColor="text1"/>
        </w:rPr>
        <w:t>Time to Complete:</w:t>
      </w:r>
      <w:r w:rsidR="00BD0EF2" w:rsidRPr="00371F4F">
        <w:rPr>
          <w:rFonts w:ascii="Times New Roman" w:hAnsi="Times New Roman" w:cs="Times New Roman"/>
          <w:color w:val="000000" w:themeColor="text1"/>
        </w:rPr>
        <w:t xml:space="preserve"> 1 minute</w:t>
      </w:r>
    </w:p>
    <w:p w14:paraId="4A6133FE" w14:textId="7DCB2B8B" w:rsidR="00C26DBB" w:rsidRPr="00371F4F" w:rsidRDefault="00C26DBB" w:rsidP="00C26DBB">
      <w:pPr>
        <w:pStyle w:val="ListParagraph"/>
        <w:numPr>
          <w:ilvl w:val="1"/>
          <w:numId w:val="12"/>
        </w:numPr>
        <w:spacing w:line="240" w:lineRule="auto"/>
        <w:rPr>
          <w:rFonts w:ascii="Times New Roman" w:hAnsi="Times New Roman" w:cs="Times New Roman"/>
          <w:color w:val="000000" w:themeColor="text1"/>
        </w:rPr>
      </w:pPr>
      <w:r w:rsidRPr="00371F4F">
        <w:rPr>
          <w:rFonts w:ascii="Times New Roman" w:hAnsi="Times New Roman" w:cs="Times New Roman"/>
          <w:color w:val="000000" w:themeColor="text1"/>
        </w:rPr>
        <w:t xml:space="preserve">User Views: </w:t>
      </w:r>
      <w:r w:rsidR="00BD0EF2" w:rsidRPr="00371F4F">
        <w:rPr>
          <w:rFonts w:ascii="Times New Roman" w:hAnsi="Times New Roman" w:cs="Times New Roman"/>
          <w:color w:val="000000" w:themeColor="text1"/>
        </w:rPr>
        <w:t xml:space="preserve"> </w:t>
      </w:r>
      <w:r w:rsidR="004753B2" w:rsidRPr="00371F4F">
        <w:rPr>
          <w:rFonts w:ascii="Times New Roman" w:hAnsi="Times New Roman" w:cs="Times New Roman"/>
          <w:color w:val="000000" w:themeColor="text1"/>
        </w:rPr>
        <w:t>I like this layout, but I think having all the images on one side makes it a little heavy. Maybe having the images switched back and forth (one on each side for all 4) would make it more balanced.</w:t>
      </w:r>
    </w:p>
    <w:p w14:paraId="0E147F21" w14:textId="77777777" w:rsidR="00C26DBB" w:rsidRPr="00371F4F" w:rsidRDefault="00C26DBB" w:rsidP="00C26DBB">
      <w:pPr>
        <w:pStyle w:val="Quote"/>
        <w:spacing w:before="0" w:after="240" w:line="240" w:lineRule="auto"/>
        <w:rPr>
          <w:i w:val="0"/>
          <w:iCs w:val="0"/>
          <w:sz w:val="28"/>
          <w:szCs w:val="20"/>
        </w:rPr>
      </w:pPr>
      <w:r w:rsidRPr="00371F4F">
        <w:rPr>
          <w:i w:val="0"/>
          <w:iCs w:val="0"/>
          <w:sz w:val="28"/>
          <w:szCs w:val="20"/>
        </w:rPr>
        <w:t>Task Two:</w:t>
      </w:r>
    </w:p>
    <w:p w14:paraId="435DBF06" w14:textId="36DE0514" w:rsidR="00C26DBB" w:rsidRPr="00371F4F" w:rsidRDefault="00C26DBB" w:rsidP="00C26DBB">
      <w:pPr>
        <w:pStyle w:val="ListParagraph"/>
        <w:numPr>
          <w:ilvl w:val="1"/>
          <w:numId w:val="12"/>
        </w:numPr>
        <w:spacing w:line="240" w:lineRule="auto"/>
        <w:rPr>
          <w:rFonts w:ascii="Times New Roman" w:hAnsi="Times New Roman" w:cs="Times New Roman"/>
          <w:color w:val="000000" w:themeColor="text1"/>
        </w:rPr>
      </w:pPr>
      <w:r w:rsidRPr="00371F4F">
        <w:rPr>
          <w:rFonts w:ascii="Times New Roman" w:hAnsi="Times New Roman" w:cs="Times New Roman"/>
          <w:color w:val="000000" w:themeColor="text1"/>
        </w:rPr>
        <w:t>Time to Complete:</w:t>
      </w:r>
      <w:r w:rsidR="004753B2" w:rsidRPr="00371F4F">
        <w:rPr>
          <w:rFonts w:ascii="Times New Roman" w:hAnsi="Times New Roman" w:cs="Times New Roman"/>
          <w:color w:val="000000" w:themeColor="text1"/>
        </w:rPr>
        <w:t xml:space="preserve"> 30 seconds</w:t>
      </w:r>
    </w:p>
    <w:p w14:paraId="7E761F32" w14:textId="70E0CF24" w:rsidR="00C26DBB" w:rsidRPr="00371F4F" w:rsidRDefault="00C26DBB" w:rsidP="00C26DBB">
      <w:pPr>
        <w:pStyle w:val="ListParagraph"/>
        <w:numPr>
          <w:ilvl w:val="1"/>
          <w:numId w:val="12"/>
        </w:numPr>
        <w:spacing w:line="240" w:lineRule="auto"/>
        <w:rPr>
          <w:rFonts w:ascii="Times New Roman" w:hAnsi="Times New Roman" w:cs="Times New Roman"/>
          <w:color w:val="000000" w:themeColor="text1"/>
        </w:rPr>
      </w:pPr>
      <w:r w:rsidRPr="00371F4F">
        <w:rPr>
          <w:rFonts w:ascii="Times New Roman" w:hAnsi="Times New Roman" w:cs="Times New Roman"/>
          <w:color w:val="000000" w:themeColor="text1"/>
        </w:rPr>
        <w:t>User Views:</w:t>
      </w:r>
      <w:r w:rsidR="004753B2" w:rsidRPr="00371F4F">
        <w:rPr>
          <w:rFonts w:ascii="Times New Roman" w:hAnsi="Times New Roman" w:cs="Times New Roman"/>
          <w:color w:val="000000" w:themeColor="text1"/>
        </w:rPr>
        <w:t xml:space="preserve"> I think having the bullet points in columns would help the reader navigate more easily. I also found that the </w:t>
      </w:r>
      <w:r w:rsidR="00BD0EF2" w:rsidRPr="00371F4F">
        <w:rPr>
          <w:rFonts w:ascii="Times New Roman" w:hAnsi="Times New Roman" w:cs="Times New Roman"/>
          <w:color w:val="000000" w:themeColor="text1"/>
        </w:rPr>
        <w:t>image</w:t>
      </w:r>
      <w:r w:rsidR="004753B2" w:rsidRPr="00371F4F">
        <w:rPr>
          <w:rFonts w:ascii="Times New Roman" w:hAnsi="Times New Roman" w:cs="Times New Roman"/>
          <w:color w:val="000000" w:themeColor="text1"/>
        </w:rPr>
        <w:t xml:space="preserve"> was a little </w:t>
      </w:r>
      <w:r w:rsidR="00BD0EF2" w:rsidRPr="00371F4F">
        <w:rPr>
          <w:rFonts w:ascii="Times New Roman" w:hAnsi="Times New Roman" w:cs="Times New Roman"/>
          <w:color w:val="000000" w:themeColor="text1"/>
        </w:rPr>
        <w:t>too big</w:t>
      </w:r>
      <w:r w:rsidR="004753B2" w:rsidRPr="00371F4F">
        <w:rPr>
          <w:rFonts w:ascii="Times New Roman" w:hAnsi="Times New Roman" w:cs="Times New Roman"/>
          <w:color w:val="000000" w:themeColor="text1"/>
        </w:rPr>
        <w:t xml:space="preserve"> for the desktop.</w:t>
      </w:r>
    </w:p>
    <w:p w14:paraId="1497AF16" w14:textId="77777777" w:rsidR="00C26DBB" w:rsidRPr="00371F4F" w:rsidRDefault="00C26DBB" w:rsidP="00C26DBB">
      <w:pPr>
        <w:pStyle w:val="Quote"/>
        <w:spacing w:before="0" w:after="240" w:line="240" w:lineRule="auto"/>
        <w:rPr>
          <w:i w:val="0"/>
          <w:iCs w:val="0"/>
          <w:sz w:val="28"/>
          <w:szCs w:val="20"/>
        </w:rPr>
      </w:pPr>
      <w:r w:rsidRPr="00371F4F">
        <w:rPr>
          <w:i w:val="0"/>
          <w:iCs w:val="0"/>
          <w:sz w:val="28"/>
          <w:szCs w:val="20"/>
        </w:rPr>
        <w:t>Task Three:</w:t>
      </w:r>
    </w:p>
    <w:p w14:paraId="1A24A474" w14:textId="79F590D6" w:rsidR="00C26DBB" w:rsidRPr="00371F4F" w:rsidRDefault="00C26DBB" w:rsidP="00C26DBB">
      <w:pPr>
        <w:pStyle w:val="ListParagraph"/>
        <w:numPr>
          <w:ilvl w:val="1"/>
          <w:numId w:val="12"/>
        </w:numPr>
        <w:spacing w:line="240" w:lineRule="auto"/>
        <w:rPr>
          <w:rFonts w:ascii="Times New Roman" w:hAnsi="Times New Roman" w:cs="Times New Roman"/>
          <w:color w:val="000000" w:themeColor="text1"/>
        </w:rPr>
      </w:pPr>
      <w:r w:rsidRPr="00371F4F">
        <w:rPr>
          <w:rFonts w:ascii="Times New Roman" w:hAnsi="Times New Roman" w:cs="Times New Roman"/>
          <w:color w:val="000000" w:themeColor="text1"/>
        </w:rPr>
        <w:t>Time to Complete:</w:t>
      </w:r>
      <w:r w:rsidR="00BD0EF2" w:rsidRPr="00371F4F">
        <w:rPr>
          <w:rFonts w:ascii="Times New Roman" w:hAnsi="Times New Roman" w:cs="Times New Roman"/>
          <w:color w:val="000000" w:themeColor="text1"/>
        </w:rPr>
        <w:t xml:space="preserve"> 2 minutes</w:t>
      </w:r>
    </w:p>
    <w:p w14:paraId="0AC5B83B" w14:textId="29F63878" w:rsidR="00C26DBB" w:rsidRPr="00371F4F" w:rsidRDefault="00C26DBB" w:rsidP="00C26DBB">
      <w:pPr>
        <w:pStyle w:val="ListParagraph"/>
        <w:numPr>
          <w:ilvl w:val="1"/>
          <w:numId w:val="12"/>
        </w:numPr>
        <w:spacing w:line="240" w:lineRule="auto"/>
        <w:rPr>
          <w:rFonts w:ascii="Times New Roman" w:hAnsi="Times New Roman" w:cs="Times New Roman"/>
          <w:color w:val="000000" w:themeColor="text1"/>
        </w:rPr>
      </w:pPr>
      <w:r w:rsidRPr="00371F4F">
        <w:rPr>
          <w:rFonts w:ascii="Times New Roman" w:hAnsi="Times New Roman" w:cs="Times New Roman"/>
          <w:color w:val="000000" w:themeColor="text1"/>
        </w:rPr>
        <w:t xml:space="preserve">User Views: </w:t>
      </w:r>
      <w:r w:rsidR="00721AA5" w:rsidRPr="00371F4F">
        <w:rPr>
          <w:rFonts w:ascii="Times New Roman" w:hAnsi="Times New Roman" w:cs="Times New Roman"/>
          <w:color w:val="000000" w:themeColor="text1"/>
        </w:rPr>
        <w:t>I found that it was e</w:t>
      </w:r>
      <w:r w:rsidR="00BD0EF2" w:rsidRPr="00371F4F">
        <w:rPr>
          <w:rFonts w:ascii="Times New Roman" w:hAnsi="Times New Roman" w:cs="Times New Roman"/>
          <w:color w:val="000000" w:themeColor="text1"/>
        </w:rPr>
        <w:t>asy to navigate</w:t>
      </w:r>
      <w:r w:rsidR="00721AA5" w:rsidRPr="00371F4F">
        <w:rPr>
          <w:rFonts w:ascii="Times New Roman" w:hAnsi="Times New Roman" w:cs="Times New Roman"/>
          <w:color w:val="000000" w:themeColor="text1"/>
        </w:rPr>
        <w:t xml:space="preserve"> and</w:t>
      </w:r>
      <w:r w:rsidR="00BD0EF2" w:rsidRPr="00371F4F">
        <w:rPr>
          <w:rFonts w:ascii="Times New Roman" w:hAnsi="Times New Roman" w:cs="Times New Roman"/>
          <w:color w:val="000000" w:themeColor="text1"/>
        </w:rPr>
        <w:t xml:space="preserve"> easy to read.</w:t>
      </w:r>
      <w:r w:rsidR="00721AA5" w:rsidRPr="00371F4F">
        <w:rPr>
          <w:rFonts w:ascii="Times New Roman" w:hAnsi="Times New Roman" w:cs="Times New Roman"/>
          <w:color w:val="000000" w:themeColor="text1"/>
        </w:rPr>
        <w:t xml:space="preserve"> I think that the </w:t>
      </w:r>
      <w:r w:rsidR="00BD0EF2" w:rsidRPr="00371F4F">
        <w:rPr>
          <w:rFonts w:ascii="Times New Roman" w:hAnsi="Times New Roman" w:cs="Times New Roman"/>
          <w:color w:val="000000" w:themeColor="text1"/>
        </w:rPr>
        <w:t>Image quality could be improved</w:t>
      </w:r>
      <w:r w:rsidR="00721AA5" w:rsidRPr="00371F4F">
        <w:rPr>
          <w:rFonts w:ascii="Times New Roman" w:hAnsi="Times New Roman" w:cs="Times New Roman"/>
          <w:color w:val="000000" w:themeColor="text1"/>
        </w:rPr>
        <w:t xml:space="preserve"> for the main images but other than that</w:t>
      </w:r>
      <w:r w:rsidR="00DF08EA" w:rsidRPr="00371F4F">
        <w:rPr>
          <w:rFonts w:ascii="Times New Roman" w:hAnsi="Times New Roman" w:cs="Times New Roman"/>
          <w:color w:val="000000" w:themeColor="text1"/>
        </w:rPr>
        <w:t>,</w:t>
      </w:r>
      <w:r w:rsidR="00721AA5" w:rsidRPr="00371F4F">
        <w:rPr>
          <w:rFonts w:ascii="Times New Roman" w:hAnsi="Times New Roman" w:cs="Times New Roman"/>
          <w:color w:val="000000" w:themeColor="text1"/>
        </w:rPr>
        <w:t xml:space="preserve"> I enjoyed the theme</w:t>
      </w:r>
      <w:r w:rsidR="00DF08EA" w:rsidRPr="00371F4F">
        <w:rPr>
          <w:rFonts w:ascii="Times New Roman" w:hAnsi="Times New Roman" w:cs="Times New Roman"/>
          <w:color w:val="000000" w:themeColor="text1"/>
        </w:rPr>
        <w:t>!</w:t>
      </w:r>
    </w:p>
    <w:p w14:paraId="5E396ADA" w14:textId="77777777" w:rsidR="00C26DBB" w:rsidRPr="00371F4F" w:rsidRDefault="00C26DBB" w:rsidP="00C26DBB">
      <w:pPr>
        <w:pStyle w:val="Quote"/>
        <w:spacing w:before="0" w:after="240" w:line="240" w:lineRule="auto"/>
        <w:rPr>
          <w:i w:val="0"/>
          <w:iCs w:val="0"/>
          <w:sz w:val="28"/>
          <w:szCs w:val="20"/>
        </w:rPr>
      </w:pPr>
      <w:r w:rsidRPr="00371F4F">
        <w:rPr>
          <w:i w:val="0"/>
          <w:iCs w:val="0"/>
          <w:sz w:val="28"/>
          <w:szCs w:val="20"/>
        </w:rPr>
        <w:t>Task Four:</w:t>
      </w:r>
    </w:p>
    <w:p w14:paraId="5BC5089B" w14:textId="53A5D867" w:rsidR="00C26DBB" w:rsidRPr="00371F4F" w:rsidRDefault="00C26DBB" w:rsidP="00C26DBB">
      <w:pPr>
        <w:pStyle w:val="ListParagraph"/>
        <w:numPr>
          <w:ilvl w:val="1"/>
          <w:numId w:val="12"/>
        </w:numPr>
        <w:spacing w:line="240" w:lineRule="auto"/>
        <w:rPr>
          <w:rFonts w:ascii="Times New Roman" w:hAnsi="Times New Roman" w:cs="Times New Roman"/>
          <w:color w:val="000000" w:themeColor="text1"/>
        </w:rPr>
      </w:pPr>
      <w:r w:rsidRPr="00371F4F">
        <w:rPr>
          <w:rFonts w:ascii="Times New Roman" w:hAnsi="Times New Roman" w:cs="Times New Roman"/>
          <w:color w:val="000000" w:themeColor="text1"/>
        </w:rPr>
        <w:t>Time to Complete:</w:t>
      </w:r>
      <w:r w:rsidR="00BD0EF2" w:rsidRPr="00371F4F">
        <w:rPr>
          <w:rFonts w:ascii="Times New Roman" w:hAnsi="Times New Roman" w:cs="Times New Roman"/>
          <w:color w:val="000000" w:themeColor="text1"/>
        </w:rPr>
        <w:t xml:space="preserve"> 30 seconds</w:t>
      </w:r>
    </w:p>
    <w:p w14:paraId="523667A5" w14:textId="554F78C8" w:rsidR="00C26DBB" w:rsidRPr="00371F4F" w:rsidRDefault="00C26DBB" w:rsidP="00C554F7">
      <w:pPr>
        <w:pStyle w:val="ListParagraph"/>
        <w:numPr>
          <w:ilvl w:val="1"/>
          <w:numId w:val="12"/>
        </w:numPr>
        <w:spacing w:line="240" w:lineRule="auto"/>
        <w:rPr>
          <w:rFonts w:ascii="Times New Roman" w:hAnsi="Times New Roman" w:cs="Times New Roman"/>
        </w:rPr>
      </w:pPr>
      <w:r w:rsidRPr="00371F4F">
        <w:rPr>
          <w:rFonts w:ascii="Times New Roman" w:hAnsi="Times New Roman" w:cs="Times New Roman"/>
          <w:color w:val="000000" w:themeColor="text1"/>
        </w:rPr>
        <w:t xml:space="preserve">User Views: </w:t>
      </w:r>
      <w:r w:rsidR="00DF08EA" w:rsidRPr="00371F4F">
        <w:rPr>
          <w:rFonts w:ascii="Times New Roman" w:hAnsi="Times New Roman" w:cs="Times New Roman"/>
          <w:color w:val="000000" w:themeColor="text1"/>
        </w:rPr>
        <w:t xml:space="preserve">I think that you need to connect the contact page to the </w:t>
      </w:r>
      <w:proofErr w:type="gramStart"/>
      <w:r w:rsidR="00DF08EA" w:rsidRPr="00371F4F">
        <w:rPr>
          <w:rFonts w:ascii="Times New Roman" w:hAnsi="Times New Roman" w:cs="Times New Roman"/>
          <w:color w:val="000000" w:themeColor="text1"/>
        </w:rPr>
        <w:t>link</w:t>
      </w:r>
      <w:proofErr w:type="gramEnd"/>
      <w:r w:rsidR="00DF08EA" w:rsidRPr="00371F4F">
        <w:rPr>
          <w:rFonts w:ascii="Times New Roman" w:hAnsi="Times New Roman" w:cs="Times New Roman"/>
          <w:color w:val="000000" w:themeColor="text1"/>
        </w:rPr>
        <w:t xml:space="preserve"> but it was very easy to find all of your information on each page</w:t>
      </w:r>
      <w:r w:rsidR="00DF08EA" w:rsidRPr="00371F4F">
        <w:rPr>
          <w:rFonts w:ascii="Times New Roman" w:hAnsi="Times New Roman" w:cs="Times New Roman"/>
        </w:rPr>
        <w:t>.</w:t>
      </w:r>
    </w:p>
    <w:p w14:paraId="64D9677F" w14:textId="715FA557" w:rsidR="00792654" w:rsidRPr="00371F4F" w:rsidRDefault="00792654" w:rsidP="00792654"/>
    <w:p w14:paraId="7D56EF0A" w14:textId="0B1D5D54" w:rsidR="00792654" w:rsidRDefault="00792654" w:rsidP="00792654">
      <w:pPr>
        <w:rPr>
          <w:sz w:val="22"/>
          <w:szCs w:val="22"/>
        </w:rPr>
      </w:pPr>
    </w:p>
    <w:p w14:paraId="00921B63" w14:textId="00315D77" w:rsidR="00792654" w:rsidRDefault="00792654" w:rsidP="00792654">
      <w:pPr>
        <w:rPr>
          <w:sz w:val="22"/>
          <w:szCs w:val="22"/>
        </w:rPr>
      </w:pPr>
    </w:p>
    <w:p w14:paraId="00DB5010" w14:textId="789B2CC4" w:rsidR="00792654" w:rsidRDefault="00792654" w:rsidP="00792654">
      <w:pPr>
        <w:rPr>
          <w:sz w:val="22"/>
          <w:szCs w:val="22"/>
        </w:rPr>
      </w:pPr>
    </w:p>
    <w:p w14:paraId="7411636B" w14:textId="5A1FF1B0" w:rsidR="00792654" w:rsidRDefault="00792654" w:rsidP="00792654">
      <w:pPr>
        <w:rPr>
          <w:sz w:val="22"/>
          <w:szCs w:val="22"/>
        </w:rPr>
      </w:pPr>
    </w:p>
    <w:p w14:paraId="1687C37C" w14:textId="77777777" w:rsidR="00792654" w:rsidRPr="00792654" w:rsidRDefault="00792654" w:rsidP="00792654">
      <w:pPr>
        <w:rPr>
          <w:sz w:val="22"/>
          <w:szCs w:val="22"/>
        </w:rPr>
      </w:pPr>
    </w:p>
    <w:p w14:paraId="0C32FB0A" w14:textId="46841CE1" w:rsidR="00C26DBB" w:rsidRDefault="00E27F9A" w:rsidP="00C26DBB">
      <w:pPr>
        <w:pStyle w:val="Heading3"/>
        <w:rPr>
          <w:i/>
          <w:iCs/>
          <w:sz w:val="36"/>
        </w:rPr>
      </w:pPr>
      <w:r w:rsidRPr="00371F4F">
        <w:rPr>
          <w:i/>
          <w:iCs/>
          <w:sz w:val="36"/>
        </w:rPr>
        <w:lastRenderedPageBreak/>
        <w:t xml:space="preserve">Trey’s </w:t>
      </w:r>
      <w:r w:rsidR="00C26DBB" w:rsidRPr="00371F4F">
        <w:rPr>
          <w:i/>
          <w:iCs/>
          <w:sz w:val="36"/>
        </w:rPr>
        <w:t>Open Question Debriefs:</w:t>
      </w:r>
    </w:p>
    <w:p w14:paraId="5554B868" w14:textId="77777777" w:rsidR="00371F4F" w:rsidRPr="00371F4F" w:rsidRDefault="00371F4F" w:rsidP="00371F4F">
      <w:pPr>
        <w:rPr>
          <w:lang w:eastAsia="ja-JP"/>
        </w:rPr>
      </w:pPr>
    </w:p>
    <w:p w14:paraId="1AD556CC" w14:textId="364B836E" w:rsidR="00C26DBB" w:rsidRDefault="00C26DBB" w:rsidP="00792654">
      <w:pPr>
        <w:spacing w:line="360" w:lineRule="auto"/>
      </w:pPr>
      <w:r w:rsidRPr="00371F4F">
        <w:tab/>
        <w:t>1.</w:t>
      </w:r>
      <w:r w:rsidR="00BD0EF2" w:rsidRPr="00371F4F">
        <w:t xml:space="preserve"> </w:t>
      </w:r>
      <w:r w:rsidR="00666328" w:rsidRPr="00371F4F">
        <w:t>I really enjoyed how simplistic your website was. It was very easy to navigate, and the tasks were simple to follow.</w:t>
      </w:r>
    </w:p>
    <w:p w14:paraId="09FDF02D" w14:textId="77777777" w:rsidR="00371F4F" w:rsidRPr="00371F4F" w:rsidRDefault="00371F4F" w:rsidP="00792654">
      <w:pPr>
        <w:spacing w:line="360" w:lineRule="auto"/>
      </w:pPr>
    </w:p>
    <w:p w14:paraId="056F9160" w14:textId="6DF3A053" w:rsidR="00C26DBB" w:rsidRDefault="00C26DBB" w:rsidP="00792654">
      <w:pPr>
        <w:spacing w:line="360" w:lineRule="auto"/>
      </w:pPr>
      <w:r w:rsidRPr="00371F4F">
        <w:tab/>
        <w:t>2.</w:t>
      </w:r>
      <w:r w:rsidR="00BD0EF2" w:rsidRPr="00371F4F">
        <w:t xml:space="preserve"> </w:t>
      </w:r>
      <w:r w:rsidR="00666328" w:rsidRPr="00371F4F">
        <w:t>I think that just making those minor edits will really help pull the site together well.</w:t>
      </w:r>
    </w:p>
    <w:p w14:paraId="365A6FE9" w14:textId="77777777" w:rsidR="00371F4F" w:rsidRPr="00371F4F" w:rsidRDefault="00371F4F" w:rsidP="00792654">
      <w:pPr>
        <w:spacing w:line="360" w:lineRule="auto"/>
      </w:pPr>
    </w:p>
    <w:p w14:paraId="5F82F4DA" w14:textId="4825EAEB" w:rsidR="0076135D" w:rsidRPr="00371F4F" w:rsidRDefault="00C26DBB" w:rsidP="00792654">
      <w:pPr>
        <w:spacing w:line="360" w:lineRule="auto"/>
        <w:ind w:firstLine="720"/>
      </w:pPr>
      <w:r w:rsidRPr="00371F4F">
        <w:t>3.</w:t>
      </w:r>
      <w:r w:rsidR="00666328" w:rsidRPr="00371F4F">
        <w:t xml:space="preserve"> I would m</w:t>
      </w:r>
      <w:r w:rsidR="00BD0EF2" w:rsidRPr="00371F4F">
        <w:t>ake the footer</w:t>
      </w:r>
      <w:r w:rsidR="00666328" w:rsidRPr="00371F4F">
        <w:t xml:space="preserve"> more prominent that it’s the end of the page. Also consider including more animations in the project to make It more connected.</w:t>
      </w:r>
    </w:p>
    <w:p w14:paraId="71B20EC9" w14:textId="56EE37EB" w:rsidR="00B3653E" w:rsidRPr="00792654" w:rsidRDefault="00B3653E" w:rsidP="004753B2">
      <w:pPr>
        <w:ind w:firstLine="720"/>
        <w:rPr>
          <w:sz w:val="22"/>
          <w:szCs w:val="22"/>
        </w:rPr>
      </w:pPr>
    </w:p>
    <w:p w14:paraId="0BE418CD" w14:textId="48982F90" w:rsidR="00B3653E" w:rsidRPr="00792654" w:rsidRDefault="00B3653E" w:rsidP="004753B2">
      <w:pPr>
        <w:ind w:firstLine="720"/>
        <w:rPr>
          <w:sz w:val="22"/>
          <w:szCs w:val="22"/>
        </w:rPr>
      </w:pPr>
    </w:p>
    <w:p w14:paraId="11657EE8" w14:textId="7DC24AB7" w:rsidR="00B3653E" w:rsidRPr="00792654" w:rsidRDefault="00B3653E" w:rsidP="004753B2">
      <w:pPr>
        <w:ind w:firstLine="720"/>
        <w:rPr>
          <w:sz w:val="22"/>
          <w:szCs w:val="22"/>
        </w:rPr>
      </w:pPr>
    </w:p>
    <w:p w14:paraId="21B956C7" w14:textId="5E42D35A" w:rsidR="00B3653E" w:rsidRPr="00792654" w:rsidRDefault="00B3653E" w:rsidP="004753B2">
      <w:pPr>
        <w:ind w:firstLine="720"/>
        <w:rPr>
          <w:sz w:val="22"/>
          <w:szCs w:val="22"/>
        </w:rPr>
      </w:pPr>
    </w:p>
    <w:p w14:paraId="44B31357" w14:textId="24F9BCCF" w:rsidR="00B3653E" w:rsidRPr="00792654" w:rsidRDefault="00B3653E" w:rsidP="004753B2">
      <w:pPr>
        <w:ind w:firstLine="720"/>
        <w:rPr>
          <w:sz w:val="22"/>
          <w:szCs w:val="22"/>
        </w:rPr>
      </w:pPr>
    </w:p>
    <w:p w14:paraId="1BCD20A0" w14:textId="27696248" w:rsidR="00B3653E" w:rsidRPr="00792654" w:rsidRDefault="00B3653E" w:rsidP="004753B2">
      <w:pPr>
        <w:ind w:firstLine="720"/>
        <w:rPr>
          <w:sz w:val="22"/>
          <w:szCs w:val="22"/>
        </w:rPr>
      </w:pPr>
    </w:p>
    <w:p w14:paraId="10EC3AED" w14:textId="519D569C" w:rsidR="00B3653E" w:rsidRPr="00792654" w:rsidRDefault="00B3653E" w:rsidP="004753B2">
      <w:pPr>
        <w:ind w:firstLine="720"/>
        <w:rPr>
          <w:sz w:val="22"/>
          <w:szCs w:val="22"/>
        </w:rPr>
      </w:pPr>
    </w:p>
    <w:p w14:paraId="1C108793" w14:textId="78529877" w:rsidR="00B3653E" w:rsidRPr="00792654" w:rsidRDefault="00B3653E" w:rsidP="004753B2">
      <w:pPr>
        <w:ind w:firstLine="720"/>
        <w:rPr>
          <w:sz w:val="22"/>
          <w:szCs w:val="22"/>
        </w:rPr>
      </w:pPr>
    </w:p>
    <w:p w14:paraId="13B015E7" w14:textId="6544FE61" w:rsidR="00792654" w:rsidRPr="00792654" w:rsidRDefault="00792654" w:rsidP="004753B2">
      <w:pPr>
        <w:ind w:firstLine="720"/>
        <w:rPr>
          <w:sz w:val="22"/>
          <w:szCs w:val="22"/>
        </w:rPr>
      </w:pPr>
    </w:p>
    <w:p w14:paraId="22DFC9AC" w14:textId="7E489DAD" w:rsidR="00792654" w:rsidRPr="00792654" w:rsidRDefault="00792654" w:rsidP="004753B2">
      <w:pPr>
        <w:ind w:firstLine="720"/>
        <w:rPr>
          <w:sz w:val="22"/>
          <w:szCs w:val="22"/>
        </w:rPr>
      </w:pPr>
    </w:p>
    <w:p w14:paraId="42D60004" w14:textId="26CB7132" w:rsidR="00792654" w:rsidRPr="00792654" w:rsidRDefault="00792654" w:rsidP="004753B2">
      <w:pPr>
        <w:ind w:firstLine="720"/>
        <w:rPr>
          <w:sz w:val="22"/>
          <w:szCs w:val="22"/>
        </w:rPr>
      </w:pPr>
    </w:p>
    <w:p w14:paraId="65C25989" w14:textId="6BF1DCD2" w:rsidR="00792654" w:rsidRPr="00792654" w:rsidRDefault="00792654" w:rsidP="004753B2">
      <w:pPr>
        <w:ind w:firstLine="720"/>
        <w:rPr>
          <w:sz w:val="22"/>
          <w:szCs w:val="22"/>
        </w:rPr>
      </w:pPr>
    </w:p>
    <w:p w14:paraId="38B14E63" w14:textId="05190D9A" w:rsidR="00792654" w:rsidRPr="00792654" w:rsidRDefault="00792654" w:rsidP="004753B2">
      <w:pPr>
        <w:ind w:firstLine="720"/>
        <w:rPr>
          <w:sz w:val="22"/>
          <w:szCs w:val="22"/>
        </w:rPr>
      </w:pPr>
    </w:p>
    <w:p w14:paraId="2D2B740F" w14:textId="7710363E" w:rsidR="00792654" w:rsidRPr="00792654" w:rsidRDefault="00792654" w:rsidP="004753B2">
      <w:pPr>
        <w:ind w:firstLine="720"/>
        <w:rPr>
          <w:sz w:val="22"/>
          <w:szCs w:val="22"/>
        </w:rPr>
      </w:pPr>
    </w:p>
    <w:p w14:paraId="43FDDDB6" w14:textId="7D2F6C40" w:rsidR="00792654" w:rsidRPr="00792654" w:rsidRDefault="00792654" w:rsidP="004753B2">
      <w:pPr>
        <w:ind w:firstLine="720"/>
        <w:rPr>
          <w:sz w:val="22"/>
          <w:szCs w:val="22"/>
        </w:rPr>
      </w:pPr>
    </w:p>
    <w:p w14:paraId="1F58CAFD" w14:textId="2C700994" w:rsidR="00792654" w:rsidRPr="00792654" w:rsidRDefault="00792654" w:rsidP="004753B2">
      <w:pPr>
        <w:ind w:firstLine="720"/>
        <w:rPr>
          <w:sz w:val="22"/>
          <w:szCs w:val="22"/>
        </w:rPr>
      </w:pPr>
    </w:p>
    <w:p w14:paraId="612C390C" w14:textId="789569BB" w:rsidR="00792654" w:rsidRPr="00792654" w:rsidRDefault="00792654" w:rsidP="004753B2">
      <w:pPr>
        <w:ind w:firstLine="720"/>
        <w:rPr>
          <w:sz w:val="22"/>
          <w:szCs w:val="22"/>
        </w:rPr>
      </w:pPr>
    </w:p>
    <w:p w14:paraId="17062C1D" w14:textId="62D70DB4" w:rsidR="00792654" w:rsidRPr="00792654" w:rsidRDefault="00792654" w:rsidP="004753B2">
      <w:pPr>
        <w:ind w:firstLine="720"/>
        <w:rPr>
          <w:sz w:val="22"/>
          <w:szCs w:val="22"/>
        </w:rPr>
      </w:pPr>
    </w:p>
    <w:p w14:paraId="6F35A2EE" w14:textId="77B87DEB" w:rsidR="00792654" w:rsidRPr="00792654" w:rsidRDefault="00792654" w:rsidP="004753B2">
      <w:pPr>
        <w:ind w:firstLine="720"/>
        <w:rPr>
          <w:sz w:val="22"/>
          <w:szCs w:val="22"/>
        </w:rPr>
      </w:pPr>
    </w:p>
    <w:p w14:paraId="7BC38B24" w14:textId="17BDDE24" w:rsidR="00792654" w:rsidRPr="00792654" w:rsidRDefault="00792654" w:rsidP="004753B2">
      <w:pPr>
        <w:ind w:firstLine="720"/>
        <w:rPr>
          <w:sz w:val="22"/>
          <w:szCs w:val="22"/>
        </w:rPr>
      </w:pPr>
    </w:p>
    <w:p w14:paraId="69FFBA81" w14:textId="12A2E63F" w:rsidR="00792654" w:rsidRPr="00792654" w:rsidRDefault="00792654" w:rsidP="004753B2">
      <w:pPr>
        <w:ind w:firstLine="720"/>
        <w:rPr>
          <w:sz w:val="22"/>
          <w:szCs w:val="22"/>
        </w:rPr>
      </w:pPr>
    </w:p>
    <w:p w14:paraId="129C94B4" w14:textId="77777777" w:rsidR="00792654" w:rsidRPr="00792654" w:rsidRDefault="00792654" w:rsidP="004753B2">
      <w:pPr>
        <w:ind w:firstLine="720"/>
        <w:rPr>
          <w:sz w:val="22"/>
          <w:szCs w:val="22"/>
        </w:rPr>
      </w:pPr>
    </w:p>
    <w:p w14:paraId="15C206C1" w14:textId="4F89E6EA" w:rsidR="00B3653E" w:rsidRPr="00792654" w:rsidRDefault="00B3653E" w:rsidP="004753B2">
      <w:pPr>
        <w:ind w:firstLine="720"/>
        <w:rPr>
          <w:sz w:val="22"/>
          <w:szCs w:val="22"/>
        </w:rPr>
      </w:pPr>
    </w:p>
    <w:p w14:paraId="786C7FD0" w14:textId="75704279" w:rsidR="00B3653E" w:rsidRPr="00792654" w:rsidRDefault="00B3653E" w:rsidP="004753B2">
      <w:pPr>
        <w:ind w:firstLine="720"/>
        <w:rPr>
          <w:sz w:val="22"/>
          <w:szCs w:val="22"/>
        </w:rPr>
      </w:pPr>
    </w:p>
    <w:p w14:paraId="6EB31C28" w14:textId="684C22A4" w:rsidR="00B3653E" w:rsidRPr="00792654" w:rsidRDefault="00B3653E" w:rsidP="004753B2">
      <w:pPr>
        <w:ind w:firstLine="720"/>
        <w:rPr>
          <w:sz w:val="22"/>
          <w:szCs w:val="22"/>
        </w:rPr>
      </w:pPr>
    </w:p>
    <w:p w14:paraId="4BD9CE03" w14:textId="7DC11A29" w:rsidR="00B3653E" w:rsidRPr="00792654" w:rsidRDefault="00B3653E" w:rsidP="004753B2">
      <w:pPr>
        <w:ind w:firstLine="720"/>
        <w:rPr>
          <w:sz w:val="22"/>
          <w:szCs w:val="22"/>
        </w:rPr>
      </w:pPr>
    </w:p>
    <w:p w14:paraId="74158543" w14:textId="78A64A9B" w:rsidR="00B3653E" w:rsidRPr="00792654" w:rsidRDefault="00B3653E" w:rsidP="004753B2">
      <w:pPr>
        <w:ind w:firstLine="720"/>
        <w:rPr>
          <w:sz w:val="22"/>
          <w:szCs w:val="22"/>
        </w:rPr>
      </w:pPr>
    </w:p>
    <w:p w14:paraId="6A430DFF" w14:textId="297CE640" w:rsidR="005E69EF" w:rsidRPr="00792654" w:rsidRDefault="005E69EF" w:rsidP="005E69EF">
      <w:pPr>
        <w:rPr>
          <w:sz w:val="22"/>
          <w:szCs w:val="22"/>
          <w:lang w:eastAsia="ja-JP"/>
        </w:rPr>
      </w:pPr>
    </w:p>
    <w:p w14:paraId="3799ED55" w14:textId="2732A5AE" w:rsidR="005E69EF" w:rsidRPr="00792654" w:rsidRDefault="005E69EF" w:rsidP="005E69EF">
      <w:pPr>
        <w:rPr>
          <w:sz w:val="22"/>
          <w:szCs w:val="22"/>
          <w:lang w:eastAsia="ja-JP"/>
        </w:rPr>
      </w:pPr>
    </w:p>
    <w:p w14:paraId="5D0AC8D8" w14:textId="716317A7" w:rsidR="005E69EF" w:rsidRDefault="005E69EF" w:rsidP="005E69EF">
      <w:pPr>
        <w:rPr>
          <w:sz w:val="22"/>
          <w:szCs w:val="22"/>
          <w:lang w:eastAsia="ja-JP"/>
        </w:rPr>
      </w:pPr>
    </w:p>
    <w:p w14:paraId="018F56EF" w14:textId="7306CCA3" w:rsidR="00792654" w:rsidRDefault="00792654" w:rsidP="005E69EF">
      <w:pPr>
        <w:rPr>
          <w:sz w:val="22"/>
          <w:szCs w:val="22"/>
          <w:lang w:eastAsia="ja-JP"/>
        </w:rPr>
      </w:pPr>
    </w:p>
    <w:p w14:paraId="66E583CC" w14:textId="0DFE14C9" w:rsidR="00792654" w:rsidRDefault="00792654" w:rsidP="005E69EF">
      <w:pPr>
        <w:rPr>
          <w:sz w:val="22"/>
          <w:szCs w:val="22"/>
          <w:lang w:eastAsia="ja-JP"/>
        </w:rPr>
      </w:pPr>
    </w:p>
    <w:p w14:paraId="64BDD946" w14:textId="1C018985" w:rsidR="005E69EF" w:rsidRPr="00792654" w:rsidRDefault="005E69EF" w:rsidP="00B3653E">
      <w:pPr>
        <w:pStyle w:val="Heading2"/>
        <w:rPr>
          <w:sz w:val="36"/>
          <w:szCs w:val="24"/>
        </w:rPr>
      </w:pPr>
    </w:p>
    <w:p w14:paraId="02057BC7" w14:textId="77777777" w:rsidR="00792654" w:rsidRPr="00792654" w:rsidRDefault="00792654" w:rsidP="00792654">
      <w:pPr>
        <w:rPr>
          <w:sz w:val="22"/>
          <w:szCs w:val="22"/>
          <w:lang w:eastAsia="ja-JP"/>
        </w:rPr>
      </w:pPr>
    </w:p>
    <w:p w14:paraId="0B9670AB" w14:textId="624548BD" w:rsidR="00B3653E" w:rsidRPr="00991950" w:rsidRDefault="00B3653E" w:rsidP="00B3653E">
      <w:pPr>
        <w:pStyle w:val="Heading2"/>
        <w:rPr>
          <w:szCs w:val="28"/>
        </w:rPr>
      </w:pPr>
      <w:r w:rsidRPr="00991950">
        <w:rPr>
          <w:szCs w:val="28"/>
        </w:rPr>
        <w:lastRenderedPageBreak/>
        <w:t>Usuability Report</w:t>
      </w:r>
    </w:p>
    <w:p w14:paraId="54DE29E0" w14:textId="33D5AD39" w:rsidR="005E69EF" w:rsidRPr="00991950" w:rsidRDefault="005E69EF" w:rsidP="005E69EF">
      <w:r w:rsidRPr="00991950">
        <w:t xml:space="preserve">Severity Rating Scale: </w:t>
      </w:r>
    </w:p>
    <w:p w14:paraId="2763323C" w14:textId="77777777" w:rsidR="005E69EF" w:rsidRPr="00991950" w:rsidRDefault="005E69EF" w:rsidP="005E69EF"/>
    <w:p w14:paraId="1C64A135" w14:textId="77777777" w:rsidR="005E69EF" w:rsidRPr="00991950" w:rsidRDefault="005E69EF" w:rsidP="005E69EF">
      <w:r w:rsidRPr="00991950">
        <w:t xml:space="preserve">0 = I don’t agree that this is a usability problem at all </w:t>
      </w:r>
    </w:p>
    <w:p w14:paraId="3878023E" w14:textId="77777777" w:rsidR="005E69EF" w:rsidRPr="00991950" w:rsidRDefault="005E69EF" w:rsidP="005E69EF">
      <w:r w:rsidRPr="00991950">
        <w:t xml:space="preserve">1 = Cosmetic problem only: need not be fixed unless extra time is available on project </w:t>
      </w:r>
    </w:p>
    <w:p w14:paraId="27AA790C" w14:textId="77777777" w:rsidR="005E69EF" w:rsidRPr="00991950" w:rsidRDefault="005E69EF" w:rsidP="005E69EF">
      <w:r w:rsidRPr="00991950">
        <w:t xml:space="preserve">2 = Minor usability problem: fixing this should be given low priority </w:t>
      </w:r>
    </w:p>
    <w:p w14:paraId="60EE5F94" w14:textId="77777777" w:rsidR="005E69EF" w:rsidRPr="00991950" w:rsidRDefault="005E69EF" w:rsidP="005E69EF">
      <w:r w:rsidRPr="00991950">
        <w:t>3 = Major usability problem: important to fix, so should be given high priority</w:t>
      </w:r>
    </w:p>
    <w:p w14:paraId="617FAC95" w14:textId="0A097CA3" w:rsidR="005E69EF" w:rsidRPr="00991950" w:rsidRDefault="005E69EF" w:rsidP="005E69EF">
      <w:r w:rsidRPr="00991950">
        <w:t>4 = Usability catastrophe: imperative to fix this before product can be released</w:t>
      </w:r>
    </w:p>
    <w:p w14:paraId="27AAE0D2" w14:textId="77777777" w:rsidR="005E69EF" w:rsidRPr="00991950" w:rsidRDefault="005E69EF" w:rsidP="005E69EF">
      <w:pPr>
        <w:rPr>
          <w:lang w:eastAsia="ja-JP"/>
        </w:rPr>
      </w:pPr>
    </w:p>
    <w:p w14:paraId="185F6031" w14:textId="77777777" w:rsidR="00B3653E" w:rsidRPr="00991950" w:rsidRDefault="00B3653E" w:rsidP="00B3653E"/>
    <w:p w14:paraId="06661D59" w14:textId="77777777" w:rsidR="00B3653E" w:rsidRPr="00991950" w:rsidRDefault="00B3653E" w:rsidP="00B3653E">
      <w:pPr>
        <w:pStyle w:val="Heading3"/>
        <w:rPr>
          <w:i/>
          <w:iCs/>
          <w:sz w:val="32"/>
          <w:szCs w:val="22"/>
        </w:rPr>
      </w:pPr>
      <w:r w:rsidRPr="00991950">
        <w:rPr>
          <w:i/>
          <w:iCs/>
          <w:sz w:val="32"/>
          <w:szCs w:val="22"/>
        </w:rPr>
        <w:t>Tasks:</w:t>
      </w:r>
    </w:p>
    <w:p w14:paraId="1E891279" w14:textId="162B0E29" w:rsidR="00B3653E" w:rsidRPr="00991950" w:rsidRDefault="00B3653E" w:rsidP="00B3653E">
      <w:pPr>
        <w:pStyle w:val="Quote"/>
        <w:spacing w:before="0" w:after="240" w:line="240" w:lineRule="auto"/>
        <w:rPr>
          <w:i w:val="0"/>
          <w:iCs w:val="0"/>
          <w:sz w:val="24"/>
          <w:szCs w:val="18"/>
        </w:rPr>
      </w:pPr>
      <w:r w:rsidRPr="00991950">
        <w:rPr>
          <w:i w:val="0"/>
          <w:iCs w:val="0"/>
          <w:sz w:val="24"/>
          <w:szCs w:val="18"/>
        </w:rPr>
        <w:t>Task One:</w:t>
      </w:r>
      <w:r w:rsidRPr="00991950">
        <w:rPr>
          <w:i w:val="0"/>
          <w:iCs w:val="0"/>
          <w:sz w:val="24"/>
          <w:szCs w:val="18"/>
        </w:rPr>
        <w:t xml:space="preserve"> </w:t>
      </w:r>
    </w:p>
    <w:p w14:paraId="76746636" w14:textId="7E0E11FF" w:rsidR="00B3653E" w:rsidRPr="00991950" w:rsidRDefault="00B3653E" w:rsidP="005E69EF">
      <w:pPr>
        <w:ind w:firstLine="605"/>
      </w:pPr>
      <w:r w:rsidRPr="00991950">
        <w:t>You are on the home page. Navigate to see all 4 Projects and comment on the design layout.</w:t>
      </w:r>
    </w:p>
    <w:p w14:paraId="7CD55513" w14:textId="3854EF0A" w:rsidR="005E69EF" w:rsidRPr="00991950" w:rsidRDefault="005E69EF" w:rsidP="005E69EF">
      <w:pPr>
        <w:ind w:firstLine="605"/>
      </w:pPr>
      <w:r w:rsidRPr="00991950">
        <w:tab/>
      </w:r>
    </w:p>
    <w:p w14:paraId="26F73290" w14:textId="29196492" w:rsidR="00792654" w:rsidRPr="00991950" w:rsidRDefault="005E69EF" w:rsidP="00792654">
      <w:pPr>
        <w:pStyle w:val="Quote"/>
        <w:spacing w:before="0" w:after="240" w:line="240" w:lineRule="auto"/>
        <w:rPr>
          <w:color w:val="C86432" w:themeColor="background2" w:themeShade="80"/>
          <w:sz w:val="24"/>
          <w:szCs w:val="18"/>
        </w:rPr>
      </w:pPr>
      <w:r w:rsidRPr="00991950">
        <w:tab/>
      </w:r>
      <w:r w:rsidRPr="00991950">
        <w:tab/>
      </w:r>
      <w:r w:rsidRPr="00991950">
        <w:rPr>
          <w:color w:val="C86432" w:themeColor="background2" w:themeShade="80"/>
          <w:sz w:val="24"/>
          <w:szCs w:val="18"/>
        </w:rPr>
        <w:t xml:space="preserve">Task One: </w:t>
      </w:r>
      <w:r w:rsidR="001D2170" w:rsidRPr="00991950">
        <w:rPr>
          <w:color w:val="C86432" w:themeColor="background2" w:themeShade="80"/>
          <w:sz w:val="24"/>
          <w:szCs w:val="18"/>
        </w:rPr>
        <w:t>Rating 2- easy to navigate but image heavy on the right side.</w:t>
      </w:r>
    </w:p>
    <w:p w14:paraId="290257BC" w14:textId="77777777" w:rsidR="00B3653E" w:rsidRPr="00991950" w:rsidRDefault="00B3653E" w:rsidP="00B3653E"/>
    <w:p w14:paraId="1C783385" w14:textId="78A9DB91" w:rsidR="00B3653E" w:rsidRPr="00991950" w:rsidRDefault="00B3653E" w:rsidP="00B3653E">
      <w:pPr>
        <w:pStyle w:val="Quote"/>
        <w:spacing w:before="0" w:after="240" w:line="240" w:lineRule="auto"/>
        <w:rPr>
          <w:i w:val="0"/>
          <w:iCs w:val="0"/>
          <w:sz w:val="24"/>
          <w:szCs w:val="18"/>
        </w:rPr>
      </w:pPr>
      <w:r w:rsidRPr="00991950">
        <w:rPr>
          <w:i w:val="0"/>
          <w:iCs w:val="0"/>
          <w:sz w:val="24"/>
          <w:szCs w:val="18"/>
        </w:rPr>
        <w:t xml:space="preserve">Task </w:t>
      </w:r>
      <w:r w:rsidRPr="00991950">
        <w:rPr>
          <w:i w:val="0"/>
          <w:iCs w:val="0"/>
          <w:sz w:val="24"/>
          <w:szCs w:val="18"/>
        </w:rPr>
        <w:t>Two</w:t>
      </w:r>
      <w:r w:rsidRPr="00991950">
        <w:rPr>
          <w:i w:val="0"/>
          <w:iCs w:val="0"/>
          <w:sz w:val="24"/>
          <w:szCs w:val="18"/>
        </w:rPr>
        <w:t>:</w:t>
      </w:r>
    </w:p>
    <w:p w14:paraId="27593606" w14:textId="66F0A018" w:rsidR="00B3653E" w:rsidRPr="00991950" w:rsidRDefault="00B3653E" w:rsidP="00B3653E">
      <w:pPr>
        <w:ind w:firstLine="605"/>
      </w:pPr>
      <w:r w:rsidRPr="00991950">
        <w:t>Navigate to the About Page and read all the information. How do you find the overview of my about page?</w:t>
      </w:r>
    </w:p>
    <w:p w14:paraId="383AAAD6" w14:textId="21C6E5CE" w:rsidR="005E69EF" w:rsidRPr="00991950" w:rsidRDefault="005E69EF" w:rsidP="00B3653E">
      <w:pPr>
        <w:ind w:firstLine="605"/>
      </w:pPr>
      <w:r w:rsidRPr="00991950">
        <w:tab/>
      </w:r>
    </w:p>
    <w:p w14:paraId="2A6C9B56" w14:textId="3EEA8159" w:rsidR="00792654" w:rsidRPr="00991950" w:rsidRDefault="00B02A40" w:rsidP="00792654">
      <w:pPr>
        <w:pStyle w:val="Quote"/>
        <w:spacing w:before="0" w:after="240" w:line="240" w:lineRule="auto"/>
        <w:rPr>
          <w:color w:val="C86432" w:themeColor="background2" w:themeShade="80"/>
          <w:sz w:val="24"/>
          <w:szCs w:val="18"/>
        </w:rPr>
      </w:pPr>
      <w:r w:rsidRPr="00991950">
        <w:tab/>
      </w:r>
      <w:r w:rsidR="005E69EF" w:rsidRPr="00991950">
        <w:tab/>
      </w:r>
      <w:r w:rsidR="005E69EF" w:rsidRPr="00991950">
        <w:rPr>
          <w:color w:val="C86432" w:themeColor="background2" w:themeShade="80"/>
          <w:sz w:val="24"/>
          <w:szCs w:val="18"/>
        </w:rPr>
        <w:t xml:space="preserve">Task </w:t>
      </w:r>
      <w:r w:rsidR="005E69EF" w:rsidRPr="00991950">
        <w:rPr>
          <w:color w:val="C86432" w:themeColor="background2" w:themeShade="80"/>
          <w:sz w:val="24"/>
          <w:szCs w:val="18"/>
        </w:rPr>
        <w:t>Two</w:t>
      </w:r>
      <w:r w:rsidR="005E69EF" w:rsidRPr="00991950">
        <w:rPr>
          <w:color w:val="C86432" w:themeColor="background2" w:themeShade="80"/>
          <w:sz w:val="24"/>
          <w:szCs w:val="18"/>
        </w:rPr>
        <w:t>:</w:t>
      </w:r>
      <w:r w:rsidR="001D2170" w:rsidRPr="00991950">
        <w:rPr>
          <w:color w:val="C86432" w:themeColor="background2" w:themeShade="80"/>
          <w:sz w:val="24"/>
          <w:szCs w:val="18"/>
        </w:rPr>
        <w:t xml:space="preserve"> Rating 2- fix image size and consider fixing bullet points</w:t>
      </w:r>
    </w:p>
    <w:p w14:paraId="4F73A3C3" w14:textId="77777777" w:rsidR="005E69EF" w:rsidRPr="00991950" w:rsidRDefault="005E69EF" w:rsidP="00B3653E">
      <w:pPr>
        <w:ind w:firstLine="605"/>
      </w:pPr>
    </w:p>
    <w:p w14:paraId="4A3862DF" w14:textId="298BA172" w:rsidR="00B3653E" w:rsidRPr="00991950" w:rsidRDefault="00B3653E" w:rsidP="00B3653E">
      <w:pPr>
        <w:pStyle w:val="Quote"/>
        <w:spacing w:before="0" w:after="240" w:line="240" w:lineRule="auto"/>
        <w:rPr>
          <w:i w:val="0"/>
          <w:iCs w:val="0"/>
          <w:sz w:val="24"/>
          <w:szCs w:val="18"/>
        </w:rPr>
      </w:pPr>
      <w:r w:rsidRPr="00991950">
        <w:rPr>
          <w:i w:val="0"/>
          <w:iCs w:val="0"/>
          <w:sz w:val="24"/>
          <w:szCs w:val="18"/>
        </w:rPr>
        <w:t xml:space="preserve">Task </w:t>
      </w:r>
      <w:r w:rsidRPr="00991950">
        <w:rPr>
          <w:i w:val="0"/>
          <w:iCs w:val="0"/>
          <w:sz w:val="24"/>
          <w:szCs w:val="18"/>
        </w:rPr>
        <w:t>Three</w:t>
      </w:r>
      <w:r w:rsidRPr="00991950">
        <w:rPr>
          <w:i w:val="0"/>
          <w:iCs w:val="0"/>
          <w:sz w:val="24"/>
          <w:szCs w:val="18"/>
        </w:rPr>
        <w:t>:</w:t>
      </w:r>
    </w:p>
    <w:p w14:paraId="6CBD68CE" w14:textId="3DB89FB8" w:rsidR="00B3653E" w:rsidRPr="00991950" w:rsidRDefault="00B3653E" w:rsidP="00B3653E">
      <w:r w:rsidRPr="00991950">
        <w:tab/>
      </w:r>
      <w:r w:rsidRPr="00991950">
        <w:t>View my Graphic Detail Project. What are your first impressions on this project?</w:t>
      </w:r>
    </w:p>
    <w:p w14:paraId="35848BE0" w14:textId="72C36E08" w:rsidR="005E69EF" w:rsidRPr="00991950" w:rsidRDefault="005E69EF" w:rsidP="00B3653E"/>
    <w:p w14:paraId="3F287F91" w14:textId="3BDA5A45" w:rsidR="00792654" w:rsidRPr="00991950" w:rsidRDefault="00792654" w:rsidP="00792654">
      <w:pPr>
        <w:pStyle w:val="Quote"/>
        <w:spacing w:before="0" w:after="240" w:line="240" w:lineRule="auto"/>
        <w:ind w:left="0"/>
        <w:rPr>
          <w:i w:val="0"/>
          <w:iCs w:val="0"/>
          <w:sz w:val="24"/>
          <w:szCs w:val="18"/>
        </w:rPr>
      </w:pPr>
    </w:p>
    <w:p w14:paraId="76621EEF" w14:textId="42041F63" w:rsidR="00792654" w:rsidRPr="00991950" w:rsidRDefault="00792654" w:rsidP="00B02A40">
      <w:pPr>
        <w:pStyle w:val="Quote"/>
        <w:spacing w:before="0" w:after="240" w:line="240" w:lineRule="auto"/>
        <w:ind w:left="1325" w:firstLine="115"/>
        <w:rPr>
          <w:sz w:val="24"/>
          <w:szCs w:val="18"/>
        </w:rPr>
      </w:pPr>
      <w:r w:rsidRPr="00991950">
        <w:rPr>
          <w:color w:val="C86432" w:themeColor="background2" w:themeShade="80"/>
          <w:sz w:val="24"/>
          <w:szCs w:val="18"/>
        </w:rPr>
        <w:t xml:space="preserve">Task </w:t>
      </w:r>
      <w:r w:rsidRPr="00991950">
        <w:rPr>
          <w:color w:val="C86432" w:themeColor="background2" w:themeShade="80"/>
          <w:sz w:val="24"/>
          <w:szCs w:val="18"/>
        </w:rPr>
        <w:t>Three</w:t>
      </w:r>
      <w:r w:rsidRPr="00991950">
        <w:rPr>
          <w:color w:val="C86432" w:themeColor="background2" w:themeShade="80"/>
          <w:sz w:val="24"/>
          <w:szCs w:val="18"/>
        </w:rPr>
        <w:t xml:space="preserve">: </w:t>
      </w:r>
      <w:r w:rsidR="001D2170" w:rsidRPr="00991950">
        <w:rPr>
          <w:color w:val="C86432" w:themeColor="background2" w:themeShade="80"/>
          <w:sz w:val="24"/>
          <w:szCs w:val="18"/>
        </w:rPr>
        <w:t>Rating 0- very easy to navigate.</w:t>
      </w:r>
    </w:p>
    <w:p w14:paraId="2FEB3383" w14:textId="42E2B5BC" w:rsidR="00792654" w:rsidRPr="00991950" w:rsidRDefault="00792654" w:rsidP="00B3653E">
      <w:pPr>
        <w:rPr>
          <w:b/>
          <w:bCs/>
        </w:rPr>
      </w:pPr>
    </w:p>
    <w:p w14:paraId="01391357" w14:textId="77777777" w:rsidR="005E69EF" w:rsidRPr="00991950" w:rsidRDefault="005E69EF" w:rsidP="00B3653E"/>
    <w:p w14:paraId="7035D1F6" w14:textId="1BACF620" w:rsidR="00B3653E" w:rsidRPr="00991950" w:rsidRDefault="00B3653E" w:rsidP="00B3653E">
      <w:pPr>
        <w:pStyle w:val="Quote"/>
        <w:spacing w:before="0" w:after="240" w:line="240" w:lineRule="auto"/>
        <w:rPr>
          <w:i w:val="0"/>
          <w:iCs w:val="0"/>
          <w:sz w:val="24"/>
          <w:szCs w:val="18"/>
        </w:rPr>
      </w:pPr>
      <w:r w:rsidRPr="00991950">
        <w:rPr>
          <w:i w:val="0"/>
          <w:iCs w:val="0"/>
          <w:sz w:val="24"/>
          <w:szCs w:val="18"/>
        </w:rPr>
        <w:t xml:space="preserve">Task </w:t>
      </w:r>
      <w:r w:rsidRPr="00991950">
        <w:rPr>
          <w:i w:val="0"/>
          <w:iCs w:val="0"/>
          <w:sz w:val="24"/>
          <w:szCs w:val="18"/>
        </w:rPr>
        <w:t>Four</w:t>
      </w:r>
      <w:r w:rsidRPr="00991950">
        <w:rPr>
          <w:i w:val="0"/>
          <w:iCs w:val="0"/>
          <w:sz w:val="24"/>
          <w:szCs w:val="18"/>
        </w:rPr>
        <w:t>:</w:t>
      </w:r>
    </w:p>
    <w:p w14:paraId="24427A9E" w14:textId="456A669A" w:rsidR="00B3653E" w:rsidRPr="00991950" w:rsidRDefault="00B3653E" w:rsidP="00B3653E">
      <w:pPr>
        <w:ind w:firstLine="605"/>
      </w:pPr>
      <w:r w:rsidRPr="00991950">
        <w:t xml:space="preserve">Navigate to my Contact section and find my LinkedIn page. </w:t>
      </w:r>
    </w:p>
    <w:p w14:paraId="1A63413A" w14:textId="424F1AD9" w:rsidR="00B3653E" w:rsidRPr="00991950" w:rsidRDefault="00B3653E" w:rsidP="00B3653E"/>
    <w:p w14:paraId="2D49BD2C" w14:textId="41AE5368" w:rsidR="00792654" w:rsidRPr="00991950" w:rsidRDefault="00792654" w:rsidP="00B02A40">
      <w:pPr>
        <w:pStyle w:val="Quote"/>
        <w:spacing w:before="0" w:after="240" w:line="240" w:lineRule="auto"/>
        <w:ind w:left="1325" w:firstLine="115"/>
        <w:rPr>
          <w:sz w:val="24"/>
          <w:szCs w:val="18"/>
        </w:rPr>
      </w:pPr>
      <w:r w:rsidRPr="00991950">
        <w:rPr>
          <w:color w:val="C86432" w:themeColor="background2" w:themeShade="80"/>
          <w:sz w:val="24"/>
          <w:szCs w:val="18"/>
        </w:rPr>
        <w:t xml:space="preserve">Task </w:t>
      </w:r>
      <w:r w:rsidRPr="00991950">
        <w:rPr>
          <w:color w:val="C86432" w:themeColor="background2" w:themeShade="80"/>
          <w:sz w:val="24"/>
          <w:szCs w:val="18"/>
        </w:rPr>
        <w:t>Four</w:t>
      </w:r>
      <w:r w:rsidRPr="00991950">
        <w:rPr>
          <w:color w:val="C86432" w:themeColor="background2" w:themeShade="80"/>
          <w:sz w:val="24"/>
          <w:szCs w:val="18"/>
        </w:rPr>
        <w:t xml:space="preserve">: </w:t>
      </w:r>
      <w:r w:rsidR="001D2170" w:rsidRPr="00991950">
        <w:rPr>
          <w:color w:val="C86432" w:themeColor="background2" w:themeShade="80"/>
          <w:sz w:val="24"/>
          <w:szCs w:val="18"/>
        </w:rPr>
        <w:t>Rating 3- connect the contact navigational button to contact section.</w:t>
      </w:r>
    </w:p>
    <w:p w14:paraId="6FC5D610" w14:textId="52EA0067" w:rsidR="005E69EF" w:rsidRPr="00991950" w:rsidRDefault="005E69EF" w:rsidP="00B3653E"/>
    <w:p w14:paraId="552FDAA3" w14:textId="27E383B2" w:rsidR="005F7ACD" w:rsidRDefault="005F7ACD" w:rsidP="00B3653E">
      <w:pPr>
        <w:rPr>
          <w:sz w:val="22"/>
          <w:szCs w:val="22"/>
        </w:rPr>
      </w:pPr>
    </w:p>
    <w:p w14:paraId="5E400D64" w14:textId="5A4EAB57" w:rsidR="005F7ACD" w:rsidRDefault="005F7ACD" w:rsidP="00B3653E">
      <w:pPr>
        <w:rPr>
          <w:sz w:val="22"/>
          <w:szCs w:val="22"/>
        </w:rPr>
      </w:pPr>
    </w:p>
    <w:p w14:paraId="5CB63B86" w14:textId="35C50740" w:rsidR="005F7ACD" w:rsidRDefault="005F7ACD" w:rsidP="005F7ACD">
      <w:pPr>
        <w:pStyle w:val="Heading2"/>
        <w:rPr>
          <w:sz w:val="36"/>
          <w:szCs w:val="24"/>
        </w:rPr>
      </w:pPr>
      <w:r>
        <w:rPr>
          <w:sz w:val="36"/>
          <w:szCs w:val="24"/>
        </w:rPr>
        <w:lastRenderedPageBreak/>
        <w:t>future requirements</w:t>
      </w:r>
    </w:p>
    <w:p w14:paraId="62B3ED67" w14:textId="77777777" w:rsidR="005F7ACD" w:rsidRPr="005F7ACD" w:rsidRDefault="005F7ACD" w:rsidP="005F7ACD">
      <w:pPr>
        <w:rPr>
          <w:lang w:eastAsia="ja-JP"/>
        </w:rPr>
      </w:pPr>
    </w:p>
    <w:p w14:paraId="359B7961" w14:textId="4A7B1F6A" w:rsidR="00991950" w:rsidRPr="00991950" w:rsidRDefault="005F7ACD" w:rsidP="00991950">
      <w:pPr>
        <w:pStyle w:val="ListParagraph"/>
        <w:numPr>
          <w:ilvl w:val="0"/>
          <w:numId w:val="13"/>
        </w:numPr>
        <w:rPr>
          <w:rFonts w:ascii="Times New Roman" w:hAnsi="Times New Roman" w:cs="Times New Roman"/>
          <w:color w:val="000000" w:themeColor="text1"/>
        </w:rPr>
      </w:pPr>
      <w:r w:rsidRPr="00991950">
        <w:rPr>
          <w:rFonts w:ascii="Times New Roman" w:hAnsi="Times New Roman" w:cs="Times New Roman"/>
          <w:color w:val="000000" w:themeColor="text1"/>
        </w:rPr>
        <w:t>Add another link to Gmail in the contact page</w:t>
      </w:r>
    </w:p>
    <w:p w14:paraId="779B40F7" w14:textId="406A5640" w:rsidR="005F7ACD" w:rsidRPr="00991950" w:rsidRDefault="005F7ACD" w:rsidP="005F7ACD">
      <w:pPr>
        <w:pStyle w:val="ListParagraph"/>
        <w:numPr>
          <w:ilvl w:val="0"/>
          <w:numId w:val="13"/>
        </w:numPr>
        <w:rPr>
          <w:rFonts w:ascii="Times New Roman" w:hAnsi="Times New Roman" w:cs="Times New Roman"/>
          <w:color w:val="000000" w:themeColor="text1"/>
        </w:rPr>
      </w:pPr>
      <w:r w:rsidRPr="00991950">
        <w:rPr>
          <w:rFonts w:ascii="Times New Roman" w:hAnsi="Times New Roman" w:cs="Times New Roman"/>
          <w:color w:val="000000" w:themeColor="text1"/>
        </w:rPr>
        <w:t>Fix image sizing and placements</w:t>
      </w:r>
    </w:p>
    <w:p w14:paraId="4A7BB994" w14:textId="78B28592" w:rsidR="005F7ACD" w:rsidRPr="00991950" w:rsidRDefault="005F7ACD" w:rsidP="005F7ACD">
      <w:pPr>
        <w:pStyle w:val="ListParagraph"/>
        <w:numPr>
          <w:ilvl w:val="0"/>
          <w:numId w:val="13"/>
        </w:numPr>
        <w:rPr>
          <w:rFonts w:ascii="Times New Roman" w:hAnsi="Times New Roman" w:cs="Times New Roman"/>
          <w:color w:val="000000" w:themeColor="text1"/>
        </w:rPr>
      </w:pPr>
      <w:r w:rsidRPr="00991950">
        <w:rPr>
          <w:rFonts w:ascii="Times New Roman" w:hAnsi="Times New Roman" w:cs="Times New Roman"/>
          <w:color w:val="000000" w:themeColor="text1"/>
        </w:rPr>
        <w:t xml:space="preserve">Link </w:t>
      </w:r>
      <w:proofErr w:type="gramStart"/>
      <w:r w:rsidRPr="00991950">
        <w:rPr>
          <w:rFonts w:ascii="Times New Roman" w:hAnsi="Times New Roman" w:cs="Times New Roman"/>
          <w:color w:val="000000" w:themeColor="text1"/>
        </w:rPr>
        <w:t>all of</w:t>
      </w:r>
      <w:proofErr w:type="gramEnd"/>
      <w:r w:rsidRPr="00991950">
        <w:rPr>
          <w:rFonts w:ascii="Times New Roman" w:hAnsi="Times New Roman" w:cs="Times New Roman"/>
          <w:color w:val="000000" w:themeColor="text1"/>
        </w:rPr>
        <w:t xml:space="preserve"> the links together (Gmail, contact, resume, </w:t>
      </w:r>
      <w:proofErr w:type="spellStart"/>
      <w:r w:rsidRPr="00991950">
        <w:rPr>
          <w:rFonts w:ascii="Times New Roman" w:hAnsi="Times New Roman" w:cs="Times New Roman"/>
          <w:color w:val="000000" w:themeColor="text1"/>
        </w:rPr>
        <w:t>etc</w:t>
      </w:r>
      <w:proofErr w:type="spellEnd"/>
      <w:r w:rsidRPr="00991950">
        <w:rPr>
          <w:rFonts w:ascii="Times New Roman" w:hAnsi="Times New Roman" w:cs="Times New Roman"/>
          <w:color w:val="000000" w:themeColor="text1"/>
        </w:rPr>
        <w:t>).</w:t>
      </w:r>
    </w:p>
    <w:sectPr w:rsidR="005F7ACD" w:rsidRPr="00991950" w:rsidSect="00C26DBB">
      <w:footerReference w:type="default" r:id="rId10"/>
      <w:footerReference w:type="first" r:id="rId11"/>
      <w:pgSz w:w="12240" w:h="15840"/>
      <w:pgMar w:top="1440" w:right="1080" w:bottom="1440" w:left="1080" w:header="720" w:footer="43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D52174" w14:textId="77777777" w:rsidR="00DB39AC" w:rsidRDefault="00DB39AC">
      <w:r>
        <w:separator/>
      </w:r>
    </w:p>
    <w:p w14:paraId="45710CB2" w14:textId="77777777" w:rsidR="00DB39AC" w:rsidRDefault="00DB39AC"/>
  </w:endnote>
  <w:endnote w:type="continuationSeparator" w:id="0">
    <w:p w14:paraId="48823A92" w14:textId="77777777" w:rsidR="00DB39AC" w:rsidRDefault="00DB39AC">
      <w:r>
        <w:continuationSeparator/>
      </w:r>
    </w:p>
    <w:p w14:paraId="470DC0F7" w14:textId="77777777" w:rsidR="00DB39AC" w:rsidRDefault="00DB39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1171722"/>
      <w:docPartObj>
        <w:docPartGallery w:val="Page Numbers (Bottom of Page)"/>
        <w:docPartUnique/>
      </w:docPartObj>
    </w:sdtPr>
    <w:sdtEndPr>
      <w:rPr>
        <w:noProof/>
      </w:rPr>
    </w:sdtEndPr>
    <w:sdtContent>
      <w:p w14:paraId="4EAEAD75" w14:textId="77777777" w:rsidR="0076135D" w:rsidRDefault="00DB39AC">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8907EB" w14:textId="77777777" w:rsidR="0076135D" w:rsidRDefault="00DB39AC">
    <w:pPr>
      <w:pStyle w:val="Footer"/>
    </w:pPr>
    <w:sdt>
      <w:sdtPr>
        <w:id w:val="7803617"/>
        <w:placeholder/>
        <w:temporary/>
        <w:showingPlcHdr/>
        <w15:appearance w15:val="hidden"/>
      </w:sdtPr>
      <w:sdtEndPr/>
      <w:sdtContent>
        <w:r>
          <w:t>Address | City, St Zip Code</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F0E724" w14:textId="77777777" w:rsidR="00DB39AC" w:rsidRDefault="00DB39AC">
      <w:r>
        <w:separator/>
      </w:r>
    </w:p>
    <w:p w14:paraId="19E0092D" w14:textId="77777777" w:rsidR="00DB39AC" w:rsidRDefault="00DB39AC"/>
  </w:footnote>
  <w:footnote w:type="continuationSeparator" w:id="0">
    <w:p w14:paraId="44EA332A" w14:textId="77777777" w:rsidR="00DB39AC" w:rsidRDefault="00DB39AC">
      <w:r>
        <w:continuationSeparator/>
      </w:r>
    </w:p>
    <w:p w14:paraId="67B9BC94" w14:textId="77777777" w:rsidR="00DB39AC" w:rsidRDefault="00DB39A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B590CC1C"/>
    <w:lvl w:ilvl="0">
      <w:start w:val="1"/>
      <w:numFmt w:val="decimal"/>
      <w:lvlText w:val="%1."/>
      <w:lvlJc w:val="left"/>
      <w:pPr>
        <w:tabs>
          <w:tab w:val="num" w:pos="605"/>
        </w:tabs>
        <w:ind w:left="864" w:hanging="259"/>
      </w:pPr>
      <w:rPr>
        <w:rFonts w:hint="default"/>
      </w:rPr>
    </w:lvl>
  </w:abstractNum>
  <w:abstractNum w:abstractNumId="1" w15:restartNumberingAfterBreak="0">
    <w:nsid w:val="FFFFFF89"/>
    <w:multiLevelType w:val="singleLevel"/>
    <w:tmpl w:val="81DAE794"/>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A976118"/>
    <w:multiLevelType w:val="hybridMultilevel"/>
    <w:tmpl w:val="4D8C5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4B5103"/>
    <w:multiLevelType w:val="hybridMultilevel"/>
    <w:tmpl w:val="AD0AC416"/>
    <w:lvl w:ilvl="0" w:tplc="1A6C1D10">
      <w:start w:val="1"/>
      <w:numFmt w:val="decimal"/>
      <w:pStyle w:val="ListNumber"/>
      <w:lvlText w:val="%1."/>
      <w:lvlJc w:val="left"/>
      <w:pPr>
        <w:tabs>
          <w:tab w:val="num" w:pos="936"/>
        </w:tabs>
        <w:ind w:left="936"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C41EAB"/>
    <w:multiLevelType w:val="hybridMultilevel"/>
    <w:tmpl w:val="577491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4610CB"/>
    <w:multiLevelType w:val="hybridMultilevel"/>
    <w:tmpl w:val="E14A883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2C1272CE"/>
    <w:multiLevelType w:val="hybridMultilevel"/>
    <w:tmpl w:val="346EC5CE"/>
    <w:lvl w:ilvl="0" w:tplc="A78C31DE">
      <w:start w:val="1"/>
      <w:numFmt w:val="bullet"/>
      <w:lvlText w:val=""/>
      <w:lvlJc w:val="left"/>
      <w:pPr>
        <w:tabs>
          <w:tab w:val="num" w:pos="605"/>
        </w:tabs>
        <w:ind w:left="864" w:hanging="25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836103"/>
    <w:multiLevelType w:val="hybridMultilevel"/>
    <w:tmpl w:val="1BB41C72"/>
    <w:lvl w:ilvl="0" w:tplc="2908863E">
      <w:start w:val="1"/>
      <w:numFmt w:val="bullet"/>
      <w:lvlText w:val=""/>
      <w:lvlJc w:val="left"/>
      <w:pPr>
        <w:tabs>
          <w:tab w:val="num" w:pos="864"/>
        </w:tabs>
        <w:ind w:left="864" w:hanging="259"/>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C079EC"/>
    <w:multiLevelType w:val="hybridMultilevel"/>
    <w:tmpl w:val="5FB6521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39CA2A5B"/>
    <w:multiLevelType w:val="hybridMultilevel"/>
    <w:tmpl w:val="4AD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3EE43B7"/>
    <w:multiLevelType w:val="hybridMultilevel"/>
    <w:tmpl w:val="075C9506"/>
    <w:lvl w:ilvl="0" w:tplc="610C7A40">
      <w:start w:val="1"/>
      <w:numFmt w:val="bullet"/>
      <w:lvlText w:val=""/>
      <w:lvlJc w:val="left"/>
      <w:pPr>
        <w:tabs>
          <w:tab w:val="num" w:pos="864"/>
        </w:tabs>
        <w:ind w:left="864"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492FD7"/>
    <w:multiLevelType w:val="hybridMultilevel"/>
    <w:tmpl w:val="1CA0A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9F61C5D"/>
    <w:multiLevelType w:val="hybridMultilevel"/>
    <w:tmpl w:val="9F4A8688"/>
    <w:lvl w:ilvl="0" w:tplc="ABE84DA8">
      <w:start w:val="1"/>
      <w:numFmt w:val="bullet"/>
      <w:pStyle w:val="ListBullet"/>
      <w:lvlText w:val=""/>
      <w:lvlJc w:val="left"/>
      <w:pPr>
        <w:tabs>
          <w:tab w:val="num" w:pos="936"/>
        </w:tabs>
        <w:ind w:left="93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0"/>
  </w:num>
  <w:num w:numId="4">
    <w:abstractNumId w:val="9"/>
  </w:num>
  <w:num w:numId="5">
    <w:abstractNumId w:val="7"/>
  </w:num>
  <w:num w:numId="6">
    <w:abstractNumId w:val="10"/>
  </w:num>
  <w:num w:numId="7">
    <w:abstractNumId w:val="3"/>
  </w:num>
  <w:num w:numId="8">
    <w:abstractNumId w:val="12"/>
  </w:num>
  <w:num w:numId="9">
    <w:abstractNumId w:val="5"/>
  </w:num>
  <w:num w:numId="10">
    <w:abstractNumId w:val="8"/>
  </w:num>
  <w:num w:numId="11">
    <w:abstractNumId w:val="11"/>
  </w:num>
  <w:num w:numId="12">
    <w:abstractNumId w:val="4"/>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D36"/>
    <w:rsid w:val="0003102F"/>
    <w:rsid w:val="000402CE"/>
    <w:rsid w:val="000737AE"/>
    <w:rsid w:val="00123D36"/>
    <w:rsid w:val="001801A2"/>
    <w:rsid w:val="00184006"/>
    <w:rsid w:val="001D2170"/>
    <w:rsid w:val="001F6D92"/>
    <w:rsid w:val="0020485B"/>
    <w:rsid w:val="00221FEE"/>
    <w:rsid w:val="00227A71"/>
    <w:rsid w:val="00296B99"/>
    <w:rsid w:val="002E0A3B"/>
    <w:rsid w:val="003273CF"/>
    <w:rsid w:val="003302A8"/>
    <w:rsid w:val="00355EA2"/>
    <w:rsid w:val="00371F4F"/>
    <w:rsid w:val="003F03DE"/>
    <w:rsid w:val="00406577"/>
    <w:rsid w:val="004242E8"/>
    <w:rsid w:val="004753B2"/>
    <w:rsid w:val="004C432A"/>
    <w:rsid w:val="004D4474"/>
    <w:rsid w:val="0052074D"/>
    <w:rsid w:val="005268F5"/>
    <w:rsid w:val="005E69EF"/>
    <w:rsid w:val="005F7ACD"/>
    <w:rsid w:val="00635A13"/>
    <w:rsid w:val="00651382"/>
    <w:rsid w:val="00666328"/>
    <w:rsid w:val="00721AA5"/>
    <w:rsid w:val="0076135D"/>
    <w:rsid w:val="00790CD7"/>
    <w:rsid w:val="00792654"/>
    <w:rsid w:val="008053CC"/>
    <w:rsid w:val="00905C0D"/>
    <w:rsid w:val="00991950"/>
    <w:rsid w:val="009F1036"/>
    <w:rsid w:val="009F5DEB"/>
    <w:rsid w:val="00A432BD"/>
    <w:rsid w:val="00A530B6"/>
    <w:rsid w:val="00A66822"/>
    <w:rsid w:val="00AA3E88"/>
    <w:rsid w:val="00B02A40"/>
    <w:rsid w:val="00B27A75"/>
    <w:rsid w:val="00B3653E"/>
    <w:rsid w:val="00B70451"/>
    <w:rsid w:val="00B95CFE"/>
    <w:rsid w:val="00B96FA3"/>
    <w:rsid w:val="00BD0EF2"/>
    <w:rsid w:val="00C26DBB"/>
    <w:rsid w:val="00C47508"/>
    <w:rsid w:val="00C8500E"/>
    <w:rsid w:val="00CD2343"/>
    <w:rsid w:val="00CE0F9A"/>
    <w:rsid w:val="00D53C69"/>
    <w:rsid w:val="00D732E6"/>
    <w:rsid w:val="00D946DE"/>
    <w:rsid w:val="00DB39AC"/>
    <w:rsid w:val="00DF08EA"/>
    <w:rsid w:val="00E1625C"/>
    <w:rsid w:val="00E27F9A"/>
    <w:rsid w:val="00E37A22"/>
    <w:rsid w:val="00E828AA"/>
    <w:rsid w:val="00E931C2"/>
    <w:rsid w:val="00EA5D2B"/>
    <w:rsid w:val="00F1600D"/>
    <w:rsid w:val="00F6756C"/>
    <w:rsid w:val="00F755A6"/>
    <w:rsid w:val="00F853C5"/>
    <w:rsid w:val="00FD5B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D3D7A51"/>
  <w15:chartTrackingRefBased/>
  <w15:docId w15:val="{043503E3-5AF8-1846-8667-4D5511F4B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7F7F7F" w:themeColor="text1" w:themeTint="80"/>
        <w:sz w:val="24"/>
        <w:szCs w:val="24"/>
        <w:lang w:val="en-US" w:eastAsia="ja-JP" w:bidi="ar-SA"/>
      </w:rPr>
    </w:rPrDefault>
    <w:pPrDefault>
      <w:pPr>
        <w:spacing w:before="160" w:after="3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69EF"/>
    <w:pPr>
      <w:spacing w:before="0" w:after="0" w:line="240" w:lineRule="auto"/>
    </w:pPr>
    <w:rPr>
      <w:rFonts w:ascii="Times New Roman" w:eastAsia="Times New Roman" w:hAnsi="Times New Roman" w:cs="Times New Roman"/>
      <w:color w:val="auto"/>
      <w:lang w:eastAsia="en-US"/>
    </w:rPr>
  </w:style>
  <w:style w:type="paragraph" w:styleId="Heading1">
    <w:name w:val="heading 1"/>
    <w:basedOn w:val="Normal"/>
    <w:next w:val="Normal"/>
    <w:link w:val="Heading1Char"/>
    <w:uiPriority w:val="9"/>
    <w:qFormat/>
    <w:pPr>
      <w:keepNext/>
      <w:keepLines/>
      <w:spacing w:before="240" w:after="320"/>
      <w:outlineLvl w:val="0"/>
    </w:pPr>
    <w:rPr>
      <w:rFonts w:asciiTheme="majorHAnsi" w:eastAsiaTheme="majorEastAsia" w:hAnsiTheme="majorHAnsi" w:cstheme="majorBidi"/>
      <w:caps/>
      <w:color w:val="0072C6" w:themeColor="accent1"/>
      <w:spacing w:val="14"/>
      <w:sz w:val="64"/>
      <w:szCs w:val="32"/>
      <w:lang w:eastAsia="ja-JP"/>
    </w:rPr>
  </w:style>
  <w:style w:type="paragraph" w:styleId="Heading2">
    <w:name w:val="heading 2"/>
    <w:basedOn w:val="Normal"/>
    <w:next w:val="Normal"/>
    <w:link w:val="Heading2Char"/>
    <w:uiPriority w:val="9"/>
    <w:unhideWhenUsed/>
    <w:qFormat/>
    <w:pPr>
      <w:keepNext/>
      <w:keepLines/>
      <w:spacing w:before="160" w:after="200"/>
      <w:outlineLvl w:val="1"/>
    </w:pPr>
    <w:rPr>
      <w:rFonts w:asciiTheme="majorHAnsi" w:eastAsiaTheme="majorEastAsia" w:hAnsiTheme="majorHAnsi" w:cstheme="majorBidi"/>
      <w:caps/>
      <w:color w:val="0072C6" w:themeColor="accent1"/>
      <w:spacing w:val="14"/>
      <w:sz w:val="40"/>
      <w:szCs w:val="26"/>
      <w:lang w:eastAsia="ja-JP"/>
    </w:rPr>
  </w:style>
  <w:style w:type="paragraph" w:styleId="Heading3">
    <w:name w:val="heading 3"/>
    <w:basedOn w:val="Normal"/>
    <w:next w:val="Normal"/>
    <w:link w:val="Heading3Char"/>
    <w:uiPriority w:val="9"/>
    <w:unhideWhenUsed/>
    <w:qFormat/>
    <w:pPr>
      <w:keepNext/>
      <w:keepLines/>
      <w:spacing w:before="160" w:after="240"/>
      <w:contextualSpacing/>
      <w:outlineLvl w:val="2"/>
    </w:pPr>
    <w:rPr>
      <w:rFonts w:asciiTheme="majorHAnsi" w:eastAsiaTheme="majorEastAsia" w:hAnsiTheme="majorHAnsi" w:cstheme="majorBidi"/>
      <w:color w:val="0072C6" w:themeColor="accent1"/>
      <w:sz w:val="34"/>
      <w:lang w:eastAsia="ja-JP"/>
    </w:rPr>
  </w:style>
  <w:style w:type="paragraph" w:styleId="Heading6">
    <w:name w:val="heading 6"/>
    <w:basedOn w:val="Normal"/>
    <w:next w:val="Normal"/>
    <w:link w:val="Heading6Char"/>
    <w:uiPriority w:val="9"/>
    <w:semiHidden/>
    <w:unhideWhenUsed/>
    <w:qFormat/>
    <w:pPr>
      <w:keepNext/>
      <w:keepLines/>
      <w:spacing w:before="40" w:line="360" w:lineRule="auto"/>
      <w:outlineLvl w:val="5"/>
    </w:pPr>
    <w:rPr>
      <w:rFonts w:asciiTheme="majorHAnsi" w:eastAsiaTheme="majorEastAsia" w:hAnsiTheme="majorHAnsi" w:cstheme="majorBidi"/>
      <w:color w:val="0072C6" w:themeColor="accent1"/>
      <w:lang w:eastAsia="ja-JP"/>
    </w:rPr>
  </w:style>
  <w:style w:type="paragraph" w:styleId="Heading7">
    <w:name w:val="heading 7"/>
    <w:basedOn w:val="Normal"/>
    <w:next w:val="Normal"/>
    <w:link w:val="Heading7Char"/>
    <w:uiPriority w:val="9"/>
    <w:semiHidden/>
    <w:unhideWhenUsed/>
    <w:qFormat/>
    <w:pPr>
      <w:keepNext/>
      <w:keepLines/>
      <w:spacing w:before="160" w:after="180"/>
      <w:outlineLvl w:val="6"/>
    </w:pPr>
    <w:rPr>
      <w:rFonts w:asciiTheme="majorHAnsi" w:eastAsiaTheme="majorEastAsia" w:hAnsiTheme="majorHAnsi" w:cstheme="majorBidi"/>
      <w:i/>
      <w:iCs/>
      <w:color w:val="7F7F7F" w:themeColor="text1" w:themeTint="80"/>
      <w:spacing w:val="14"/>
      <w:lang w:eastAsia="ja-JP"/>
    </w:rPr>
  </w:style>
  <w:style w:type="paragraph" w:styleId="Heading8">
    <w:name w:val="heading 8"/>
    <w:basedOn w:val="Normal"/>
    <w:next w:val="Normal"/>
    <w:link w:val="Heading8Char"/>
    <w:uiPriority w:val="9"/>
    <w:semiHidden/>
    <w:unhideWhenUsed/>
    <w:qFormat/>
    <w:pPr>
      <w:keepNext/>
      <w:keepLines/>
      <w:spacing w:before="160" w:after="180"/>
      <w:outlineLvl w:val="7"/>
    </w:pPr>
    <w:rPr>
      <w:rFonts w:asciiTheme="majorHAnsi" w:eastAsiaTheme="majorEastAsia" w:hAnsiTheme="majorHAnsi" w:cstheme="majorBidi"/>
      <w:color w:val="7F7F7F" w:themeColor="text1" w:themeTint="80"/>
      <w:spacing w:val="14"/>
      <w:sz w:val="26"/>
      <w:szCs w:val="21"/>
      <w:lang w:eastAsia="ja-JP"/>
    </w:rPr>
  </w:style>
  <w:style w:type="paragraph" w:styleId="Heading9">
    <w:name w:val="heading 9"/>
    <w:basedOn w:val="Normal"/>
    <w:next w:val="Normal"/>
    <w:link w:val="Heading9Char"/>
    <w:uiPriority w:val="9"/>
    <w:semiHidden/>
    <w:unhideWhenUsed/>
    <w:qFormat/>
    <w:pPr>
      <w:keepNext/>
      <w:keepLines/>
      <w:spacing w:before="160" w:after="180"/>
      <w:outlineLvl w:val="8"/>
    </w:pPr>
    <w:rPr>
      <w:rFonts w:asciiTheme="majorHAnsi" w:eastAsiaTheme="majorEastAsia" w:hAnsiTheme="majorHAnsi" w:cstheme="majorBidi"/>
      <w:i/>
      <w:iCs/>
      <w:color w:val="7F7F7F" w:themeColor="text1" w:themeTint="80"/>
      <w:spacing w:val="14"/>
      <w:sz w:val="26"/>
      <w:szCs w:val="21"/>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stTable3-Accent1">
    <w:name w:val="List Table 3 Accent 1"/>
    <w:basedOn w:val="TableNormal"/>
    <w:uiPriority w:val="48"/>
    <w:pPr>
      <w:spacing w:after="0" w:line="240" w:lineRule="auto"/>
    </w:pPr>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paragraph" w:styleId="Title">
    <w:name w:val="Title"/>
    <w:basedOn w:val="Normal"/>
    <w:next w:val="Normal"/>
    <w:link w:val="TitleChar"/>
    <w:uiPriority w:val="10"/>
    <w:semiHidden/>
    <w:unhideWhenUsed/>
    <w:qFormat/>
    <w:pPr>
      <w:contextualSpacing/>
    </w:pPr>
    <w:rPr>
      <w:rFonts w:asciiTheme="majorHAnsi" w:eastAsiaTheme="majorEastAsia" w:hAnsiTheme="majorHAnsi" w:cstheme="majorBidi"/>
      <w:caps/>
      <w:color w:val="F98723" w:themeColor="accent2"/>
      <w:spacing w:val="14"/>
      <w:kern w:val="28"/>
      <w:sz w:val="84"/>
      <w:szCs w:val="56"/>
      <w:lang w:eastAsia="ja-JP"/>
    </w:rPr>
  </w:style>
  <w:style w:type="character" w:customStyle="1" w:styleId="TitleChar">
    <w:name w:val="Title Char"/>
    <w:basedOn w:val="DefaultParagraphFont"/>
    <w:link w:val="Title"/>
    <w:uiPriority w:val="10"/>
    <w:semiHidden/>
    <w:rPr>
      <w:rFonts w:asciiTheme="majorHAnsi" w:eastAsiaTheme="majorEastAsia" w:hAnsiTheme="majorHAnsi" w:cstheme="majorBidi"/>
      <w:caps/>
      <w:color w:val="F98723" w:themeColor="accent2"/>
      <w:spacing w:val="14"/>
      <w:kern w:val="28"/>
      <w:sz w:val="84"/>
      <w:szCs w:val="56"/>
    </w:rPr>
  </w:style>
  <w:style w:type="paragraph" w:styleId="Subtitle">
    <w:name w:val="Subtitle"/>
    <w:basedOn w:val="Normal"/>
    <w:next w:val="Normal"/>
    <w:link w:val="SubtitleChar"/>
    <w:uiPriority w:val="11"/>
    <w:semiHidden/>
    <w:unhideWhenUsed/>
    <w:qFormat/>
    <w:pPr>
      <w:numPr>
        <w:ilvl w:val="1"/>
      </w:numPr>
      <w:spacing w:after="720"/>
      <w:contextualSpacing/>
    </w:pPr>
    <w:rPr>
      <w:rFonts w:asciiTheme="minorHAnsi" w:eastAsiaTheme="minorEastAsia" w:hAnsiTheme="minorHAnsi" w:cstheme="minorBidi"/>
      <w:caps/>
      <w:color w:val="7F7F7F" w:themeColor="text1" w:themeTint="80"/>
      <w:sz w:val="40"/>
      <w:szCs w:val="22"/>
      <w:lang w:eastAsia="ja-JP"/>
    </w:rPr>
  </w:style>
  <w:style w:type="character" w:customStyle="1" w:styleId="Heading1Char">
    <w:name w:val="Heading 1 Char"/>
    <w:basedOn w:val="DefaultParagraphFont"/>
    <w:link w:val="Heading1"/>
    <w:uiPriority w:val="9"/>
    <w:rPr>
      <w:rFonts w:asciiTheme="majorHAnsi" w:eastAsiaTheme="majorEastAsia" w:hAnsiTheme="majorHAnsi" w:cstheme="majorBidi"/>
      <w:caps/>
      <w:color w:val="0072C6" w:themeColor="accent1"/>
      <w:spacing w:val="14"/>
      <w:sz w:val="64"/>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aps/>
      <w:color w:val="0072C6" w:themeColor="accent1"/>
      <w:spacing w:val="14"/>
      <w:sz w:val="40"/>
      <w:szCs w:val="26"/>
    </w:rPr>
  </w:style>
  <w:style w:type="paragraph" w:styleId="ListBullet">
    <w:name w:val="List Bullet"/>
    <w:basedOn w:val="Normal"/>
    <w:uiPriority w:val="31"/>
    <w:qFormat/>
    <w:pPr>
      <w:numPr>
        <w:numId w:val="8"/>
      </w:numPr>
      <w:spacing w:before="160" w:after="320" w:line="360" w:lineRule="auto"/>
      <w:contextualSpacing/>
    </w:pPr>
    <w:rPr>
      <w:rFonts w:asciiTheme="minorHAnsi" w:eastAsiaTheme="minorHAnsi" w:hAnsiTheme="minorHAnsi" w:cstheme="minorBidi"/>
      <w:color w:val="7F7F7F" w:themeColor="text1" w:themeTint="80"/>
      <w:lang w:eastAsia="ja-JP"/>
    </w:rPr>
  </w:style>
  <w:style w:type="paragraph" w:styleId="Header">
    <w:name w:val="header"/>
    <w:basedOn w:val="Normal"/>
    <w:link w:val="HeaderChar"/>
    <w:uiPriority w:val="99"/>
    <w:unhideWhenUsed/>
    <w:rPr>
      <w:rFonts w:asciiTheme="minorHAnsi" w:eastAsiaTheme="minorHAnsi" w:hAnsiTheme="minorHAnsi" w:cstheme="minorBidi"/>
      <w:color w:val="7F7F7F" w:themeColor="text1" w:themeTint="80"/>
      <w:lang w:eastAsia="ja-JP"/>
    </w:rPr>
  </w:style>
  <w:style w:type="character" w:customStyle="1" w:styleId="HeaderChar">
    <w:name w:val="Header Char"/>
    <w:basedOn w:val="DefaultParagraphFont"/>
    <w:link w:val="Header"/>
    <w:uiPriority w:val="99"/>
  </w:style>
  <w:style w:type="paragraph" w:styleId="IntenseQuote">
    <w:name w:val="Intense Quote"/>
    <w:basedOn w:val="Normal"/>
    <w:next w:val="Normal"/>
    <w:link w:val="IntenseQuoteChar"/>
    <w:uiPriority w:val="30"/>
    <w:semiHidden/>
    <w:unhideWhenUsed/>
    <w:qFormat/>
    <w:pPr>
      <w:spacing w:before="360" w:after="560" w:line="264" w:lineRule="auto"/>
      <w:ind w:left="605" w:right="605"/>
      <w:contextualSpacing/>
    </w:pPr>
    <w:rPr>
      <w:rFonts w:asciiTheme="majorHAnsi" w:eastAsiaTheme="minorHAnsi" w:hAnsiTheme="majorHAnsi" w:cstheme="minorBidi"/>
      <w:i/>
      <w:iCs/>
      <w:color w:val="F98723" w:themeColor="accent2"/>
      <w:sz w:val="32"/>
      <w:lang w:eastAsia="ja-JP"/>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TableNormal"/>
    <w:uiPriority w:val="99"/>
    <w:pPr>
      <w:spacing w:before="240" w:after="180" w:line="240" w:lineRule="auto"/>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beforeAutospacing="0" w:afterLines="0" w:after="160" w:afterAutospacing="0"/>
      </w:pPr>
      <w:rPr>
        <w:b/>
        <w:i w:val="0"/>
        <w:color w:val="FDF9F7" w:themeColor="background2"/>
        <w:sz w:val="28"/>
      </w:rPr>
      <w:tblPr/>
      <w:trPr>
        <w:tblHeader/>
      </w:tr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beforeAutospacing="0" w:afterLines="0" w:after="180" w:afterAutospacing="0"/>
        <w:jc w:val="right"/>
      </w:pPr>
      <w:rPr>
        <w:rFonts w:asciiTheme="majorHAnsi" w:hAnsiTheme="majorHAnsi"/>
        <w:b w:val="0"/>
        <w:i w:val="0"/>
        <w:color w:val="0072C6" w:themeColor="accent1"/>
        <w:sz w:val="24"/>
      </w:rPr>
    </w:tblStylePr>
    <w:tblStylePr w:type="nwCell">
      <w:pPr>
        <w:wordWrap/>
        <w:jc w:val="left"/>
      </w:pPr>
    </w:tblStylePr>
  </w:style>
  <w:style w:type="character" w:customStyle="1" w:styleId="SubtitleChar">
    <w:name w:val="Subtitle Char"/>
    <w:basedOn w:val="DefaultParagraphFont"/>
    <w:link w:val="Subtitle"/>
    <w:uiPriority w:val="11"/>
    <w:semiHidden/>
    <w:rPr>
      <w:rFonts w:eastAsiaTheme="minorEastAsia"/>
      <w:caps/>
      <w:sz w:val="40"/>
      <w:szCs w:val="2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spacing w:val="1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pacing w:val="14"/>
      <w:sz w:val="26"/>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spacing w:val="14"/>
      <w:sz w:val="26"/>
      <w:szCs w:val="21"/>
    </w:rPr>
  </w:style>
  <w:style w:type="character" w:styleId="SubtleEmphasis">
    <w:name w:val="Subtle Emphasis"/>
    <w:basedOn w:val="DefaultParagraphFont"/>
    <w:uiPriority w:val="19"/>
    <w:semiHidden/>
    <w:unhideWhenUsed/>
    <w:qFormat/>
    <w:rPr>
      <w:i/>
      <w:iCs/>
      <w:color w:val="0072C6" w:themeColor="accent1"/>
    </w:rPr>
  </w:style>
  <w:style w:type="character" w:styleId="Emphasis">
    <w:name w:val="Emphasis"/>
    <w:basedOn w:val="DefaultParagraphFont"/>
    <w:uiPriority w:val="20"/>
    <w:semiHidden/>
    <w:unhideWhenUsed/>
    <w:qFormat/>
    <w:rPr>
      <w:i/>
      <w:iCs/>
      <w:color w:val="F98723" w:themeColor="accent2"/>
    </w:rPr>
  </w:style>
  <w:style w:type="character" w:styleId="IntenseEmphasis">
    <w:name w:val="Intense Emphasis"/>
    <w:basedOn w:val="DefaultParagraphFont"/>
    <w:uiPriority w:val="21"/>
    <w:semiHidden/>
    <w:unhideWhenUsed/>
    <w:qFormat/>
    <w:rPr>
      <w:b/>
      <w:i/>
      <w:iCs/>
      <w:color w:val="F98723" w:themeColor="accent2"/>
    </w:rPr>
  </w:style>
  <w:style w:type="character" w:styleId="Strong">
    <w:name w:val="Strong"/>
    <w:basedOn w:val="DefaultParagraphFont"/>
    <w:uiPriority w:val="22"/>
    <w:semiHidden/>
    <w:unhideWhenUsed/>
    <w:qFormat/>
    <w:rPr>
      <w:b/>
      <w:bCs/>
      <w:color w:val="0072C6" w:themeColor="accent1"/>
    </w:rPr>
  </w:style>
  <w:style w:type="character" w:styleId="SubtleReference">
    <w:name w:val="Subtle Reference"/>
    <w:basedOn w:val="DefaultParagraphFont"/>
    <w:uiPriority w:val="31"/>
    <w:semiHidden/>
    <w:unhideWhenUsed/>
    <w:qFormat/>
    <w:rPr>
      <w:i/>
      <w:caps/>
      <w:smallCaps w:val="0"/>
      <w:color w:val="0072C6" w:themeColor="accent1"/>
    </w:rPr>
  </w:style>
  <w:style w:type="character" w:styleId="IntenseReference">
    <w:name w:val="Intense Reference"/>
    <w:basedOn w:val="DefaultParagraphFont"/>
    <w:uiPriority w:val="32"/>
    <w:semiHidden/>
    <w:unhideWhenUsed/>
    <w:qFormat/>
    <w:rPr>
      <w:b/>
      <w:bCs/>
      <w:i/>
      <w:caps/>
      <w:smallCaps w:val="0"/>
      <w:color w:val="0072C6" w:themeColor="accent1"/>
      <w:spacing w:val="0"/>
    </w:rPr>
  </w:style>
  <w:style w:type="character" w:styleId="BookTitle">
    <w:name w:val="Book Title"/>
    <w:basedOn w:val="DefaultParagraphFont"/>
    <w:uiPriority w:val="33"/>
    <w:semiHidden/>
    <w:unhideWhenUsed/>
    <w:qFormat/>
    <w:rPr>
      <w:b w:val="0"/>
      <w:bCs/>
      <w:i w:val="0"/>
      <w:iCs/>
      <w:color w:val="0072C6" w:themeColor="accent1"/>
      <w:spacing w:val="0"/>
      <w:u w:val="single"/>
    </w:rPr>
  </w:style>
  <w:style w:type="paragraph" w:styleId="Caption">
    <w:name w:val="caption"/>
    <w:basedOn w:val="Normal"/>
    <w:next w:val="Normal"/>
    <w:uiPriority w:val="35"/>
    <w:semiHidden/>
    <w:unhideWhenUsed/>
    <w:qFormat/>
    <w:pPr>
      <w:spacing w:before="160" w:after="200"/>
    </w:pPr>
    <w:rPr>
      <w:rFonts w:asciiTheme="minorHAnsi" w:eastAsiaTheme="minorHAnsi" w:hAnsiTheme="minorHAnsi" w:cstheme="minorBidi"/>
      <w:i/>
      <w:iCs/>
      <w:color w:val="7F7F7F" w:themeColor="text1" w:themeTint="80"/>
      <w:sz w:val="20"/>
      <w:szCs w:val="18"/>
      <w:lang w:eastAsia="ja-JP"/>
    </w:rPr>
  </w:style>
  <w:style w:type="paragraph" w:styleId="TOCHeading">
    <w:name w:val="TOC Heading"/>
    <w:basedOn w:val="Heading1"/>
    <w:next w:val="Normal"/>
    <w:uiPriority w:val="39"/>
    <w:semiHidden/>
    <w:unhideWhenUsed/>
    <w:qFormat/>
    <w:pPr>
      <w:spacing w:after="0" w:line="360" w:lineRule="auto"/>
      <w:outlineLvl w:val="9"/>
    </w:pPr>
    <w:rPr>
      <w:sz w:val="84"/>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pBdr>
        <w:top w:val="single" w:sz="4" w:space="8" w:color="0072C6" w:themeColor="accent1"/>
        <w:left w:val="single" w:sz="4" w:space="31" w:color="0072C6" w:themeColor="accent1"/>
        <w:bottom w:val="single" w:sz="4" w:space="8" w:color="0072C6" w:themeColor="accent1"/>
        <w:right w:val="single" w:sz="4" w:space="31" w:color="0072C6" w:themeColor="accent1"/>
      </w:pBdr>
      <w:shd w:val="clear" w:color="auto" w:fill="0072C6" w:themeFill="accent1"/>
    </w:pPr>
    <w:rPr>
      <w:rFonts w:asciiTheme="minorHAnsi" w:eastAsiaTheme="minorHAnsi" w:hAnsiTheme="minorHAnsi" w:cstheme="minorBidi"/>
      <w:color w:val="FFFFFF" w:themeColor="background1"/>
      <w:lang w:eastAsia="ja-JP"/>
    </w:rPr>
  </w:style>
  <w:style w:type="character" w:customStyle="1" w:styleId="FooterChar">
    <w:name w:val="Footer Char"/>
    <w:basedOn w:val="DefaultParagraphFont"/>
    <w:link w:val="Footer"/>
    <w:uiPriority w:val="99"/>
    <w:rPr>
      <w:color w:val="FFFFFF" w:themeColor="background1"/>
      <w:shd w:val="clear" w:color="auto" w:fill="0072C6" w:themeFill="accent1"/>
    </w:rPr>
  </w:style>
  <w:style w:type="paragraph" w:styleId="Quote">
    <w:name w:val="Quote"/>
    <w:basedOn w:val="Normal"/>
    <w:next w:val="Normal"/>
    <w:link w:val="QuoteChar"/>
    <w:uiPriority w:val="29"/>
    <w:unhideWhenUsed/>
    <w:qFormat/>
    <w:pPr>
      <w:spacing w:before="360" w:after="560" w:line="264" w:lineRule="auto"/>
      <w:ind w:left="605" w:right="605"/>
      <w:contextualSpacing/>
    </w:pPr>
    <w:rPr>
      <w:rFonts w:asciiTheme="majorHAnsi" w:eastAsiaTheme="minorHAnsi" w:hAnsiTheme="majorHAnsi" w:cstheme="minorBidi"/>
      <w:i/>
      <w:iCs/>
      <w:color w:val="0072C6" w:themeColor="accent1"/>
      <w:sz w:val="40"/>
      <w:lang w:eastAsia="ja-JP"/>
    </w:rPr>
  </w:style>
  <w:style w:type="character" w:customStyle="1" w:styleId="QuoteChar">
    <w:name w:val="Quote Char"/>
    <w:basedOn w:val="DefaultParagraphFont"/>
    <w:link w:val="Quote"/>
    <w:uiPriority w:val="29"/>
    <w:rPr>
      <w:rFonts w:asciiTheme="majorHAnsi" w:hAnsiTheme="majorHAnsi"/>
      <w:i/>
      <w:iCs/>
      <w:color w:val="0072C6" w:themeColor="accent1"/>
      <w:sz w:val="40"/>
    </w:rPr>
  </w:style>
  <w:style w:type="character" w:customStyle="1" w:styleId="IntenseQuoteChar">
    <w:name w:val="Intense Quote Char"/>
    <w:basedOn w:val="DefaultParagraphFont"/>
    <w:link w:val="IntenseQuote"/>
    <w:uiPriority w:val="30"/>
    <w:semiHidden/>
    <w:rPr>
      <w:rFonts w:asciiTheme="majorHAnsi" w:hAnsiTheme="majorHAnsi"/>
      <w:i/>
      <w:iCs/>
      <w:color w:val="F98723" w:themeColor="accent2"/>
      <w:sz w:val="32"/>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0072C6" w:themeColor="accent1"/>
      <w:sz w:val="34"/>
    </w:rPr>
  </w:style>
  <w:style w:type="paragraph" w:styleId="ListNumber">
    <w:name w:val="List Number"/>
    <w:basedOn w:val="Normal"/>
    <w:uiPriority w:val="32"/>
    <w:qFormat/>
    <w:pPr>
      <w:numPr>
        <w:numId w:val="7"/>
      </w:numPr>
      <w:spacing w:before="160" w:after="320" w:line="360" w:lineRule="auto"/>
      <w:contextualSpacing/>
    </w:pPr>
    <w:rPr>
      <w:rFonts w:asciiTheme="minorHAnsi" w:eastAsiaTheme="minorHAnsi" w:hAnsiTheme="minorHAnsi" w:cstheme="minorBidi"/>
      <w:color w:val="7F7F7F" w:themeColor="text1" w:themeTint="80"/>
      <w:lang w:eastAsia="ja-JP"/>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0072C6" w:themeColor="accent1"/>
    </w:rPr>
  </w:style>
  <w:style w:type="paragraph" w:styleId="NoSpacing">
    <w:name w:val="No Spacing"/>
    <w:link w:val="NoSpacingChar"/>
    <w:uiPriority w:val="1"/>
    <w:qFormat/>
    <w:rsid w:val="00123D36"/>
    <w:pPr>
      <w:spacing w:before="0" w:after="0" w:line="240" w:lineRule="auto"/>
    </w:pPr>
    <w:rPr>
      <w:rFonts w:eastAsiaTheme="minorEastAsia"/>
      <w:color w:val="auto"/>
      <w:sz w:val="22"/>
      <w:szCs w:val="22"/>
      <w:lang w:eastAsia="zh-CN"/>
    </w:rPr>
  </w:style>
  <w:style w:type="character" w:customStyle="1" w:styleId="NoSpacingChar">
    <w:name w:val="No Spacing Char"/>
    <w:basedOn w:val="DefaultParagraphFont"/>
    <w:link w:val="NoSpacing"/>
    <w:uiPriority w:val="1"/>
    <w:rsid w:val="00123D36"/>
    <w:rPr>
      <w:rFonts w:eastAsiaTheme="minorEastAsia"/>
      <w:color w:val="auto"/>
      <w:sz w:val="22"/>
      <w:szCs w:val="22"/>
      <w:lang w:eastAsia="zh-CN"/>
    </w:rPr>
  </w:style>
  <w:style w:type="paragraph" w:styleId="ListParagraph">
    <w:name w:val="List Paragraph"/>
    <w:basedOn w:val="Normal"/>
    <w:uiPriority w:val="34"/>
    <w:unhideWhenUsed/>
    <w:qFormat/>
    <w:rsid w:val="00B70451"/>
    <w:pPr>
      <w:spacing w:before="160" w:after="320" w:line="360" w:lineRule="auto"/>
      <w:ind w:left="720"/>
      <w:contextualSpacing/>
    </w:pPr>
    <w:rPr>
      <w:rFonts w:asciiTheme="minorHAnsi" w:eastAsiaTheme="minorHAnsi" w:hAnsiTheme="minorHAnsi" w:cstheme="minorBidi"/>
      <w:color w:val="7F7F7F" w:themeColor="text1" w:themeTint="80"/>
      <w:lang w:eastAsia="ja-JP"/>
    </w:rPr>
  </w:style>
  <w:style w:type="paragraph" w:styleId="NormalWeb">
    <w:name w:val="Normal (Web)"/>
    <w:basedOn w:val="Normal"/>
    <w:uiPriority w:val="99"/>
    <w:semiHidden/>
    <w:unhideWhenUsed/>
    <w:rsid w:val="005268F5"/>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388020">
      <w:bodyDiv w:val="1"/>
      <w:marLeft w:val="0"/>
      <w:marRight w:val="0"/>
      <w:marTop w:val="0"/>
      <w:marBottom w:val="0"/>
      <w:divBdr>
        <w:top w:val="none" w:sz="0" w:space="0" w:color="auto"/>
        <w:left w:val="none" w:sz="0" w:space="0" w:color="auto"/>
        <w:bottom w:val="none" w:sz="0" w:space="0" w:color="auto"/>
        <w:right w:val="none" w:sz="0" w:space="0" w:color="auto"/>
      </w:divBdr>
    </w:div>
    <w:div w:id="189807890">
      <w:bodyDiv w:val="1"/>
      <w:marLeft w:val="0"/>
      <w:marRight w:val="0"/>
      <w:marTop w:val="0"/>
      <w:marBottom w:val="0"/>
      <w:divBdr>
        <w:top w:val="none" w:sz="0" w:space="0" w:color="auto"/>
        <w:left w:val="none" w:sz="0" w:space="0" w:color="auto"/>
        <w:bottom w:val="none" w:sz="0" w:space="0" w:color="auto"/>
        <w:right w:val="none" w:sz="0" w:space="0" w:color="auto"/>
      </w:divBdr>
    </w:div>
    <w:div w:id="281883358">
      <w:bodyDiv w:val="1"/>
      <w:marLeft w:val="0"/>
      <w:marRight w:val="0"/>
      <w:marTop w:val="0"/>
      <w:marBottom w:val="0"/>
      <w:divBdr>
        <w:top w:val="none" w:sz="0" w:space="0" w:color="auto"/>
        <w:left w:val="none" w:sz="0" w:space="0" w:color="auto"/>
        <w:bottom w:val="none" w:sz="0" w:space="0" w:color="auto"/>
        <w:right w:val="none" w:sz="0" w:space="0" w:color="auto"/>
      </w:divBdr>
    </w:div>
    <w:div w:id="378554364">
      <w:bodyDiv w:val="1"/>
      <w:marLeft w:val="0"/>
      <w:marRight w:val="0"/>
      <w:marTop w:val="0"/>
      <w:marBottom w:val="0"/>
      <w:divBdr>
        <w:top w:val="none" w:sz="0" w:space="0" w:color="auto"/>
        <w:left w:val="none" w:sz="0" w:space="0" w:color="auto"/>
        <w:bottom w:val="none" w:sz="0" w:space="0" w:color="auto"/>
        <w:right w:val="none" w:sz="0" w:space="0" w:color="auto"/>
      </w:divBdr>
    </w:div>
    <w:div w:id="650599467">
      <w:bodyDiv w:val="1"/>
      <w:marLeft w:val="0"/>
      <w:marRight w:val="0"/>
      <w:marTop w:val="0"/>
      <w:marBottom w:val="0"/>
      <w:divBdr>
        <w:top w:val="none" w:sz="0" w:space="0" w:color="auto"/>
        <w:left w:val="none" w:sz="0" w:space="0" w:color="auto"/>
        <w:bottom w:val="none" w:sz="0" w:space="0" w:color="auto"/>
        <w:right w:val="none" w:sz="0" w:space="0" w:color="auto"/>
      </w:divBdr>
    </w:div>
    <w:div w:id="680009138">
      <w:bodyDiv w:val="1"/>
      <w:marLeft w:val="0"/>
      <w:marRight w:val="0"/>
      <w:marTop w:val="0"/>
      <w:marBottom w:val="0"/>
      <w:divBdr>
        <w:top w:val="none" w:sz="0" w:space="0" w:color="auto"/>
        <w:left w:val="none" w:sz="0" w:space="0" w:color="auto"/>
        <w:bottom w:val="none" w:sz="0" w:space="0" w:color="auto"/>
        <w:right w:val="none" w:sz="0" w:space="0" w:color="auto"/>
      </w:divBdr>
    </w:div>
    <w:div w:id="950669587">
      <w:bodyDiv w:val="1"/>
      <w:marLeft w:val="0"/>
      <w:marRight w:val="0"/>
      <w:marTop w:val="0"/>
      <w:marBottom w:val="0"/>
      <w:divBdr>
        <w:top w:val="none" w:sz="0" w:space="0" w:color="auto"/>
        <w:left w:val="none" w:sz="0" w:space="0" w:color="auto"/>
        <w:bottom w:val="none" w:sz="0" w:space="0" w:color="auto"/>
        <w:right w:val="none" w:sz="0" w:space="0" w:color="auto"/>
      </w:divBdr>
    </w:div>
    <w:div w:id="1837570173">
      <w:bodyDiv w:val="1"/>
      <w:marLeft w:val="0"/>
      <w:marRight w:val="0"/>
      <w:marTop w:val="0"/>
      <w:marBottom w:val="0"/>
      <w:divBdr>
        <w:top w:val="none" w:sz="0" w:space="0" w:color="auto"/>
        <w:left w:val="none" w:sz="0" w:space="0" w:color="auto"/>
        <w:bottom w:val="none" w:sz="0" w:space="0" w:color="auto"/>
        <w:right w:val="none" w:sz="0" w:space="0" w:color="auto"/>
      </w:divBdr>
    </w:div>
    <w:div w:id="2106000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celiadiller/Library/Containers/com.microsoft.Word/Data/Library/Application%20Support/Microsoft/Office/16.0/DTS/en-US%7b0EE6C70C-81D2-034C-A450-CE5D4FE6CE47%7d/%7b1C1046B6-7F6A-A244-B9D3-74F209AB8CC9%7dtf10002076.dotx" TargetMode="External"/></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AADA75-D761-1E49-948A-1CB8F7E14D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Paper.dotx</Template>
  <TotalTime>25</TotalTime>
  <Pages>15</Pages>
  <Words>1835</Words>
  <Characters>10465</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User Testing</vt:lpstr>
    </vt:vector>
  </TitlesOfParts>
  <Company/>
  <LinksUpToDate>false</LinksUpToDate>
  <CharactersWithSpaces>12276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Testing</dc:title>
  <dc:subject>Celia Diller</dc:subject>
  <dc:creator>Portfolio Website</dc:creator>
  <cp:keywords/>
  <dc:description/>
  <cp:lastModifiedBy>Celia Diller</cp:lastModifiedBy>
  <cp:revision>6</cp:revision>
  <dcterms:created xsi:type="dcterms:W3CDTF">2021-12-16T01:15:00Z</dcterms:created>
  <dcterms:modified xsi:type="dcterms:W3CDTF">2021-12-16T01:41:00Z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TF10002024</vt:lpwstr>
  </property>
</Properties>
</file>